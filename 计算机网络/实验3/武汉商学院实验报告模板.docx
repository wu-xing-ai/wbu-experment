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52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b/>
          <w:sz w:val="32"/>
          <w:szCs w:val="32"/>
        </w:rPr>
      </w:pPr>
      <w:r>
        <w:rPr>
          <w:rFonts w:hint="eastAsia"/>
          <w:b/>
          <w:sz w:val="44"/>
          <w:szCs w:val="44"/>
          <w:lang w:val="en-US" w:eastAsia="zh-CN"/>
        </w:rPr>
        <w:t>武汉商学院</w:t>
      </w:r>
      <w:r>
        <w:rPr>
          <w:rFonts w:hint="eastAsia"/>
          <w:b/>
          <w:sz w:val="44"/>
          <w:szCs w:val="44"/>
        </w:rPr>
        <w:t>实验</w:t>
      </w:r>
      <w:r>
        <w:rPr>
          <w:rFonts w:hint="eastAsia"/>
          <w:b/>
          <w:sz w:val="44"/>
          <w:szCs w:val="44"/>
          <w:lang w:eastAsia="zh-CN"/>
        </w:rPr>
        <w:t>（</w:t>
      </w:r>
      <w:r>
        <w:rPr>
          <w:rFonts w:hint="eastAsia"/>
          <w:b/>
          <w:sz w:val="44"/>
          <w:szCs w:val="44"/>
        </w:rPr>
        <w:t>实训</w:t>
      </w:r>
      <w:r>
        <w:rPr>
          <w:rFonts w:hint="eastAsia"/>
          <w:b/>
          <w:sz w:val="44"/>
          <w:szCs w:val="44"/>
          <w:lang w:eastAsia="zh-CN"/>
        </w:rPr>
        <w:t>）</w:t>
      </w:r>
      <w:r>
        <w:rPr>
          <w:rFonts w:hint="eastAsia"/>
          <w:b/>
          <w:sz w:val="44"/>
          <w:szCs w:val="44"/>
        </w:rPr>
        <w:t>报告</w:t>
      </w:r>
    </w:p>
    <w:p w14:paraId="4FA54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firstLine="1600" w:firstLineChars="500"/>
        <w:jc w:val="both"/>
        <w:textAlignment w:val="auto"/>
      </w:pPr>
      <w:r>
        <w:rPr>
          <w:rFonts w:hint="eastAsia" w:ascii="Times New Roman" w:hAnsi="Times New Roman" w:eastAsia="宋体" w:cs="Times New Roman"/>
          <w:b w:val="0"/>
          <w:bCs/>
          <w:sz w:val="32"/>
          <w:szCs w:val="32"/>
          <w:lang w:val="en-US" w:eastAsia="zh-CN"/>
        </w:rPr>
        <w:t>课程名称：</w:t>
      </w:r>
      <w:r>
        <w:rPr>
          <w:rFonts w:hint="eastAsia" w:ascii="Times New Roman" w:hAnsi="Times New Roman" w:eastAsia="宋体" w:cs="Times New Roman"/>
          <w:b w:val="0"/>
          <w:bCs/>
          <w:sz w:val="32"/>
          <w:szCs w:val="32"/>
          <w:u w:val="single"/>
          <w:lang w:val="en-US" w:eastAsia="zh-CN"/>
        </w:rPr>
        <w:t xml:space="preserve">                     </w:t>
      </w:r>
      <w:r>
        <w:rPr>
          <w:rFonts w:hint="eastAsia" w:ascii="Times New Roman" w:hAnsi="Times New Roman" w:eastAsia="宋体" w:cs="Times New Roman"/>
          <w:b w:val="0"/>
          <w:bCs/>
          <w:sz w:val="32"/>
          <w:szCs w:val="32"/>
          <w:lang w:val="en-US" w:eastAsia="zh-CN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559"/>
        <w:gridCol w:w="1267"/>
        <w:gridCol w:w="1346"/>
        <w:gridCol w:w="1201"/>
        <w:gridCol w:w="1421"/>
      </w:tblGrid>
      <w:tr w14:paraId="07DB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B11B66">
            <w:pPr>
              <w:jc w:val="center"/>
              <w:rPr>
                <w:rFonts w:hint="eastAsia"/>
                <w:sz w:val="24"/>
                <w:szCs w:val="32"/>
                <w:lang w:eastAsia="zh-CN"/>
              </w:rPr>
            </w:pPr>
            <w:r>
              <w:rPr>
                <w:rFonts w:hint="eastAsia"/>
                <w:sz w:val="24"/>
                <w:szCs w:val="32"/>
              </w:rPr>
              <w:t>实验</w:t>
            </w:r>
            <w:r>
              <w:rPr>
                <w:rFonts w:hint="eastAsia"/>
                <w:sz w:val="24"/>
                <w:szCs w:val="32"/>
                <w:lang w:eastAsia="zh-CN"/>
              </w:rPr>
              <w:t>（</w:t>
            </w:r>
            <w:r>
              <w:rPr>
                <w:rFonts w:hint="eastAsia"/>
                <w:sz w:val="24"/>
                <w:szCs w:val="32"/>
              </w:rPr>
              <w:t>实训</w:t>
            </w:r>
            <w:r>
              <w:rPr>
                <w:rFonts w:hint="eastAsia"/>
                <w:sz w:val="24"/>
                <w:szCs w:val="32"/>
                <w:lang w:eastAsia="zh-CN"/>
              </w:rPr>
              <w:t>）</w:t>
            </w:r>
          </w:p>
          <w:p w14:paraId="5B40C1B5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项目</w:t>
            </w:r>
            <w:r>
              <w:rPr>
                <w:rFonts w:hint="eastAsia"/>
                <w:sz w:val="24"/>
                <w:szCs w:val="32"/>
              </w:rPr>
              <w:t>名称</w:t>
            </w:r>
          </w:p>
        </w:tc>
        <w:tc>
          <w:tcPr>
            <w:tcW w:w="679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E7E465">
            <w:pPr>
              <w:jc w:val="center"/>
              <w:rPr>
                <w:sz w:val="24"/>
                <w:szCs w:val="32"/>
              </w:rPr>
            </w:pPr>
          </w:p>
        </w:tc>
      </w:tr>
      <w:tr w14:paraId="3C731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2984D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点</w:t>
            </w:r>
          </w:p>
        </w:tc>
        <w:tc>
          <w:tcPr>
            <w:tcW w:w="679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A310D">
            <w:pPr>
              <w:jc w:val="center"/>
              <w:rPr>
                <w:sz w:val="24"/>
                <w:szCs w:val="32"/>
              </w:rPr>
            </w:pPr>
          </w:p>
        </w:tc>
      </w:tr>
      <w:tr w14:paraId="4931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EE7CE3">
            <w:pPr>
              <w:jc w:val="center"/>
              <w:rPr>
                <w:rFonts w:hint="eastAsia" w:eastAsia="宋体"/>
                <w:sz w:val="24"/>
                <w:szCs w:val="32"/>
                <w:lang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时    间</w:t>
            </w:r>
          </w:p>
        </w:tc>
        <w:tc>
          <w:tcPr>
            <w:tcW w:w="679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391C71">
            <w:pPr>
              <w:jc w:val="center"/>
              <w:rPr>
                <w:sz w:val="24"/>
                <w:szCs w:val="32"/>
              </w:rPr>
            </w:pPr>
          </w:p>
        </w:tc>
      </w:tr>
      <w:tr w14:paraId="3A92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30A122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专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业</w:t>
            </w:r>
          </w:p>
        </w:tc>
        <w:tc>
          <w:tcPr>
            <w:tcW w:w="28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20E181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EF811B">
            <w:pPr>
              <w:jc w:val="center"/>
              <w:rPr>
                <w:rFonts w:hint="eastAsia" w:eastAsia="宋体"/>
                <w:sz w:val="24"/>
                <w:szCs w:val="32"/>
                <w:lang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班    级</w:t>
            </w:r>
          </w:p>
        </w:tc>
        <w:tc>
          <w:tcPr>
            <w:tcW w:w="26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88EC70">
            <w:pPr>
              <w:jc w:val="center"/>
              <w:rPr>
                <w:sz w:val="24"/>
                <w:szCs w:val="32"/>
              </w:rPr>
            </w:pPr>
          </w:p>
        </w:tc>
      </w:tr>
      <w:tr w14:paraId="2A035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E6371C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学生姓名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C3E0D6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03CDF9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32"/>
              </w:rPr>
              <w:t>号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9C01BC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598CB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指导教师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5F73F2">
            <w:pPr>
              <w:jc w:val="center"/>
              <w:rPr>
                <w:sz w:val="24"/>
                <w:szCs w:val="32"/>
              </w:rPr>
            </w:pPr>
          </w:p>
        </w:tc>
      </w:tr>
      <w:tr w14:paraId="7DEF5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4F34F5">
            <w:pPr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同组学生</w:t>
            </w:r>
          </w:p>
        </w:tc>
        <w:tc>
          <w:tcPr>
            <w:tcW w:w="679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863AA">
            <w:pPr>
              <w:jc w:val="center"/>
              <w:rPr>
                <w:sz w:val="24"/>
                <w:szCs w:val="32"/>
              </w:rPr>
            </w:pPr>
          </w:p>
        </w:tc>
      </w:tr>
      <w:tr w14:paraId="089E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6" w:hRule="atLeast"/>
        </w:trPr>
        <w:tc>
          <w:tcPr>
            <w:tcW w:w="852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2FE8EC"/>
          <w:p w14:paraId="5E641EF1">
            <w:bookmarkStart w:id="0" w:name="_GoBack"/>
            <w:bookmarkEnd w:id="0"/>
          </w:p>
          <w:p w14:paraId="703A68D7">
            <w:pPr>
              <w:rPr>
                <w:rFonts w:hint="eastAsia"/>
              </w:rPr>
            </w:pPr>
          </w:p>
          <w:p w14:paraId="255BBE39">
            <w:pPr>
              <w:rPr>
                <w:rFonts w:hint="eastAsia"/>
              </w:rPr>
            </w:pPr>
          </w:p>
          <w:p w14:paraId="7FE59A4C">
            <w:pPr>
              <w:rPr>
                <w:rFonts w:hint="eastAsia"/>
              </w:rPr>
            </w:pPr>
          </w:p>
          <w:p w14:paraId="4020CF28">
            <w:pPr>
              <w:rPr>
                <w:rFonts w:hint="eastAsia"/>
              </w:rPr>
            </w:pPr>
          </w:p>
          <w:p w14:paraId="748DBDD3">
            <w:pPr>
              <w:rPr>
                <w:rFonts w:hint="eastAsia"/>
              </w:rPr>
            </w:pPr>
          </w:p>
          <w:p w14:paraId="31FAF949">
            <w:pPr>
              <w:rPr>
                <w:rFonts w:hint="eastAsia"/>
              </w:rPr>
            </w:pPr>
          </w:p>
          <w:p w14:paraId="28FF0440">
            <w:pPr>
              <w:rPr>
                <w:rFonts w:hint="eastAsia" w:ascii="宋体" w:hAnsi="宋体" w:cs="宋体"/>
                <w:kern w:val="0"/>
                <w:szCs w:val="21"/>
              </w:rPr>
            </w:pPr>
          </w:p>
          <w:p w14:paraId="4380C8B0">
            <w:pPr>
              <w:rPr>
                <w:rFonts w:hint="eastAsia"/>
              </w:rPr>
            </w:pPr>
          </w:p>
          <w:p w14:paraId="631A7B46">
            <w:pPr>
              <w:rPr>
                <w:rFonts w:hint="eastAsia"/>
              </w:rPr>
            </w:pPr>
          </w:p>
          <w:p w14:paraId="38FBC9F0">
            <w:pPr>
              <w:rPr>
                <w:rFonts w:hint="eastAsia"/>
              </w:rPr>
            </w:pPr>
          </w:p>
          <w:p w14:paraId="2A09B353">
            <w:pPr>
              <w:rPr>
                <w:rFonts w:hint="eastAsia"/>
              </w:rPr>
            </w:pPr>
          </w:p>
          <w:p w14:paraId="033BB8A6">
            <w:pPr>
              <w:rPr>
                <w:rFonts w:hint="eastAsia"/>
              </w:rPr>
            </w:pPr>
          </w:p>
          <w:p w14:paraId="0B175F02">
            <w:pPr>
              <w:rPr>
                <w:rFonts w:hint="eastAsia"/>
              </w:rPr>
            </w:pPr>
          </w:p>
          <w:p w14:paraId="16AACA9E">
            <w:pPr>
              <w:rPr>
                <w:rFonts w:hint="eastAsia"/>
              </w:rPr>
            </w:pPr>
          </w:p>
          <w:p w14:paraId="6159341B">
            <w:pPr>
              <w:rPr>
                <w:rFonts w:hint="eastAsia"/>
              </w:rPr>
            </w:pPr>
          </w:p>
          <w:p w14:paraId="04E2D7F1">
            <w:pPr>
              <w:rPr>
                <w:rFonts w:hint="eastAsia"/>
              </w:rPr>
            </w:pPr>
          </w:p>
          <w:p w14:paraId="708EDA68">
            <w:pPr>
              <w:rPr>
                <w:rFonts w:hint="eastAsia"/>
              </w:rPr>
            </w:pPr>
          </w:p>
          <w:p w14:paraId="2432E6DA">
            <w:pPr>
              <w:rPr>
                <w:rFonts w:hint="eastAsia"/>
              </w:rPr>
            </w:pPr>
          </w:p>
          <w:p w14:paraId="780BFECF">
            <w:pPr>
              <w:rPr>
                <w:rFonts w:hint="eastAsia"/>
              </w:rPr>
            </w:pPr>
          </w:p>
          <w:p w14:paraId="3A80CF2A">
            <w:pPr>
              <w:rPr>
                <w:rFonts w:hint="eastAsia"/>
              </w:rPr>
            </w:pPr>
          </w:p>
          <w:p w14:paraId="0A10310A">
            <w:pPr>
              <w:rPr>
                <w:rFonts w:hint="eastAsia"/>
              </w:rPr>
            </w:pPr>
          </w:p>
          <w:p w14:paraId="20DDEBBB">
            <w:pPr>
              <w:rPr>
                <w:rFonts w:hint="eastAsia"/>
              </w:rPr>
            </w:pPr>
          </w:p>
          <w:p w14:paraId="4670673A">
            <w:pPr>
              <w:rPr>
                <w:rFonts w:hint="eastAsia"/>
              </w:rPr>
            </w:pPr>
          </w:p>
          <w:p w14:paraId="717F8659">
            <w:pPr>
              <w:rPr>
                <w:rFonts w:hint="eastAsia"/>
              </w:rPr>
            </w:pPr>
          </w:p>
          <w:p w14:paraId="0CCB1FC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                               （转下页）</w:t>
            </w:r>
          </w:p>
          <w:p w14:paraId="4C08ACB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承上页</w:t>
            </w:r>
            <w:r>
              <w:rPr>
                <w:rFonts w:hint="eastAsia"/>
                <w:lang w:eastAsia="zh-CN"/>
              </w:rPr>
              <w:t>）</w:t>
            </w:r>
          </w:p>
          <w:p w14:paraId="1678AB69">
            <w:pPr>
              <w:rPr>
                <w:rFonts w:hint="eastAsia"/>
              </w:rPr>
            </w:pPr>
          </w:p>
          <w:p w14:paraId="2E402288">
            <w:pPr>
              <w:rPr>
                <w:rFonts w:hint="eastAsia"/>
              </w:rPr>
            </w:pPr>
          </w:p>
          <w:p w14:paraId="262A0A05">
            <w:pPr>
              <w:rPr>
                <w:rFonts w:hint="eastAsia"/>
              </w:rPr>
            </w:pPr>
          </w:p>
          <w:p w14:paraId="69B23DC6">
            <w:pPr>
              <w:rPr>
                <w:rFonts w:hint="eastAsia"/>
              </w:rPr>
            </w:pPr>
          </w:p>
          <w:p w14:paraId="357BC24D">
            <w:pPr>
              <w:rPr>
                <w:rFonts w:hint="eastAsia"/>
              </w:rPr>
            </w:pPr>
          </w:p>
          <w:p w14:paraId="0A5A1598">
            <w:pPr>
              <w:rPr>
                <w:rFonts w:hint="eastAsia"/>
              </w:rPr>
            </w:pPr>
          </w:p>
          <w:p w14:paraId="6178EC01">
            <w:pPr>
              <w:rPr>
                <w:rFonts w:hint="eastAsia"/>
              </w:rPr>
            </w:pPr>
          </w:p>
          <w:p w14:paraId="799C8CB7">
            <w:pPr>
              <w:rPr>
                <w:rFonts w:hint="eastAsia"/>
              </w:rPr>
            </w:pPr>
          </w:p>
          <w:p w14:paraId="07E41908">
            <w:pPr>
              <w:rPr>
                <w:rFonts w:hint="eastAsia"/>
              </w:rPr>
            </w:pPr>
          </w:p>
          <w:p w14:paraId="3DC5A538">
            <w:pPr>
              <w:rPr>
                <w:rFonts w:hint="eastAsia"/>
              </w:rPr>
            </w:pPr>
          </w:p>
          <w:p w14:paraId="121BB947">
            <w:pPr>
              <w:rPr>
                <w:rFonts w:hint="eastAsia"/>
              </w:rPr>
            </w:pPr>
          </w:p>
          <w:p w14:paraId="00DD50C5">
            <w:pPr>
              <w:rPr>
                <w:rFonts w:hint="eastAsia"/>
              </w:rPr>
            </w:pPr>
          </w:p>
          <w:p w14:paraId="2A4EEEE1">
            <w:pPr>
              <w:rPr>
                <w:rFonts w:hint="eastAsia"/>
              </w:rPr>
            </w:pPr>
          </w:p>
          <w:p w14:paraId="5A0BC999">
            <w:pPr>
              <w:rPr>
                <w:rFonts w:hint="eastAsia"/>
              </w:rPr>
            </w:pPr>
          </w:p>
          <w:p w14:paraId="1D8D6BB1">
            <w:pPr>
              <w:rPr>
                <w:rFonts w:hint="eastAsia"/>
              </w:rPr>
            </w:pPr>
          </w:p>
          <w:p w14:paraId="64383F6D">
            <w:pPr>
              <w:rPr>
                <w:rFonts w:hint="eastAsia"/>
              </w:rPr>
            </w:pPr>
          </w:p>
          <w:p w14:paraId="0D2A3F3F">
            <w:pPr>
              <w:rPr>
                <w:rFonts w:hint="eastAsia"/>
              </w:rPr>
            </w:pPr>
          </w:p>
          <w:p w14:paraId="4C876FDF">
            <w:pPr>
              <w:rPr>
                <w:rFonts w:hint="eastAsia"/>
              </w:rPr>
            </w:pPr>
          </w:p>
          <w:p w14:paraId="5A139682">
            <w:pPr>
              <w:rPr>
                <w:rFonts w:hint="eastAsia"/>
              </w:rPr>
            </w:pPr>
          </w:p>
          <w:p w14:paraId="37C64CC5">
            <w:pPr>
              <w:rPr>
                <w:rFonts w:hint="eastAsia"/>
              </w:rPr>
            </w:pPr>
          </w:p>
          <w:p w14:paraId="07506705">
            <w:pPr>
              <w:rPr>
                <w:rFonts w:hint="eastAsia"/>
              </w:rPr>
            </w:pPr>
          </w:p>
          <w:p w14:paraId="6EA07887">
            <w:pPr>
              <w:rPr>
                <w:rFonts w:hint="eastAsia"/>
              </w:rPr>
            </w:pPr>
          </w:p>
          <w:p w14:paraId="4C4252CF">
            <w:pPr>
              <w:rPr>
                <w:rFonts w:hint="eastAsia"/>
              </w:rPr>
            </w:pPr>
          </w:p>
          <w:p w14:paraId="5943C6B8">
            <w:pPr>
              <w:rPr>
                <w:rFonts w:hint="eastAsia"/>
              </w:rPr>
            </w:pPr>
          </w:p>
          <w:p w14:paraId="26064FCF">
            <w:pPr>
              <w:rPr>
                <w:rFonts w:hint="eastAsia"/>
              </w:rPr>
            </w:pPr>
          </w:p>
          <w:p w14:paraId="33D20ED2">
            <w:pPr>
              <w:rPr>
                <w:rFonts w:hint="eastAsia"/>
              </w:rPr>
            </w:pPr>
          </w:p>
          <w:p w14:paraId="239D22DD">
            <w:pPr>
              <w:rPr>
                <w:rFonts w:hint="eastAsia"/>
              </w:rPr>
            </w:pPr>
          </w:p>
          <w:p w14:paraId="27890D83">
            <w:pPr>
              <w:rPr>
                <w:rFonts w:hint="eastAsia"/>
              </w:rPr>
            </w:pPr>
          </w:p>
          <w:p w14:paraId="2A905B65">
            <w:pPr>
              <w:rPr>
                <w:rFonts w:hint="eastAsia"/>
              </w:rPr>
            </w:pPr>
          </w:p>
          <w:p w14:paraId="5277DE1C">
            <w:pPr>
              <w:rPr>
                <w:rFonts w:hint="eastAsia"/>
              </w:rPr>
            </w:pPr>
          </w:p>
          <w:p w14:paraId="221B4DD4">
            <w:pPr>
              <w:rPr>
                <w:rFonts w:hint="eastAsia"/>
              </w:rPr>
            </w:pPr>
          </w:p>
          <w:p w14:paraId="7BACB530">
            <w:pPr>
              <w:rPr>
                <w:rFonts w:hint="eastAsia"/>
              </w:rPr>
            </w:pPr>
          </w:p>
          <w:p w14:paraId="11BD397D">
            <w:pPr>
              <w:rPr>
                <w:rFonts w:hint="eastAsia"/>
              </w:rPr>
            </w:pPr>
          </w:p>
          <w:p w14:paraId="69F6C475">
            <w:pPr>
              <w:rPr>
                <w:rFonts w:hint="eastAsia"/>
              </w:rPr>
            </w:pPr>
          </w:p>
        </w:tc>
      </w:tr>
      <w:tr w14:paraId="024C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4" w:hRule="atLeast"/>
        </w:trPr>
        <w:tc>
          <w:tcPr>
            <w:tcW w:w="852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87E8AD">
            <w:r>
              <w:rPr>
                <w:rFonts w:hint="eastAsia"/>
                <w:b w:val="0"/>
                <w:bCs w:val="0"/>
                <w:sz w:val="24"/>
                <w:szCs w:val="32"/>
                <w:lang w:val="en-US" w:eastAsia="zh-CN"/>
              </w:rPr>
              <w:t>指导教师评语：</w:t>
            </w:r>
            <w:r>
              <w:rPr>
                <w:b/>
                <w:bCs/>
                <w:sz w:val="28"/>
                <w:szCs w:val="36"/>
              </w:rPr>
              <w:t xml:space="preserve">    </w:t>
            </w:r>
            <w:r>
              <w:t xml:space="preserve">                                    </w:t>
            </w:r>
          </w:p>
          <w:p w14:paraId="0CEDC5B1"/>
          <w:p w14:paraId="410BA121"/>
          <w:p w14:paraId="3E92B5BD"/>
          <w:p w14:paraId="60721261"/>
          <w:p w14:paraId="0E3A76CE"/>
          <w:p w14:paraId="685A3879">
            <w:pPr>
              <w:ind w:firstLine="1680" w:firstLineChars="700"/>
              <w:rPr>
                <w:rFonts w:hint="eastAsia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指导</w:t>
            </w:r>
            <w:r>
              <w:rPr>
                <w:rFonts w:hint="eastAsia"/>
                <w:sz w:val="24"/>
                <w:szCs w:val="32"/>
              </w:rPr>
              <w:t>教师签名：</w:t>
            </w:r>
            <w:r>
              <w:rPr>
                <w:rFonts w:hint="eastAsia"/>
                <w:sz w:val="24"/>
                <w:szCs w:val="32"/>
                <w:u w:val="single"/>
                <w:lang w:val="en-US" w:eastAsia="zh-CN"/>
              </w:rPr>
              <w:t xml:space="preserve">               </w:t>
            </w:r>
            <w:r>
              <w:rPr>
                <w:rFonts w:hint="eastAsia"/>
                <w:sz w:val="24"/>
                <w:szCs w:val="32"/>
                <w:u w:val="none"/>
                <w:lang w:val="en-US" w:eastAsia="zh-CN"/>
              </w:rPr>
              <w:t xml:space="preserve">       20   </w:t>
            </w:r>
            <w:r>
              <w:rPr>
                <w:rFonts w:hint="eastAsia"/>
                <w:sz w:val="24"/>
                <w:szCs w:val="32"/>
              </w:rPr>
              <w:t>年</w:t>
            </w:r>
            <w:r>
              <w:rPr>
                <w:sz w:val="24"/>
                <w:szCs w:val="32"/>
              </w:rPr>
              <w:t xml:space="preserve">   </w:t>
            </w:r>
            <w:r>
              <w:rPr>
                <w:rFonts w:hint="eastAsia"/>
                <w:sz w:val="24"/>
                <w:szCs w:val="32"/>
              </w:rPr>
              <w:t>月</w:t>
            </w:r>
            <w:r>
              <w:rPr>
                <w:sz w:val="24"/>
                <w:szCs w:val="32"/>
              </w:rPr>
              <w:t xml:space="preserve">   </w:t>
            </w:r>
            <w:r>
              <w:rPr>
                <w:rFonts w:hint="eastAsia"/>
                <w:sz w:val="24"/>
                <w:szCs w:val="32"/>
              </w:rPr>
              <w:t>日</w:t>
            </w:r>
          </w:p>
        </w:tc>
      </w:tr>
    </w:tbl>
    <w:p w14:paraId="5083200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iwiaGRpZCI6IjQ1NzVhZDNjMjdjYThmN2E2Y2RhMzQyMWUyMzc4MGYwIiwidXNlckNvdW50IjoyfQ=="/>
  </w:docVars>
  <w:rsids>
    <w:rsidRoot w:val="23ED11B5"/>
    <w:rsid w:val="00000383"/>
    <w:rsid w:val="00003E57"/>
    <w:rsid w:val="00010CEF"/>
    <w:rsid w:val="00013F68"/>
    <w:rsid w:val="00016230"/>
    <w:rsid w:val="000225D1"/>
    <w:rsid w:val="00026784"/>
    <w:rsid w:val="00027B09"/>
    <w:rsid w:val="000317E8"/>
    <w:rsid w:val="00034628"/>
    <w:rsid w:val="00044270"/>
    <w:rsid w:val="000536A7"/>
    <w:rsid w:val="000621AC"/>
    <w:rsid w:val="0006259D"/>
    <w:rsid w:val="00065C26"/>
    <w:rsid w:val="00065E2C"/>
    <w:rsid w:val="0007035B"/>
    <w:rsid w:val="0007190D"/>
    <w:rsid w:val="000776C3"/>
    <w:rsid w:val="00082D43"/>
    <w:rsid w:val="0008358E"/>
    <w:rsid w:val="00083AF4"/>
    <w:rsid w:val="00084F34"/>
    <w:rsid w:val="00086144"/>
    <w:rsid w:val="00097BF8"/>
    <w:rsid w:val="000A2C51"/>
    <w:rsid w:val="000A7651"/>
    <w:rsid w:val="000B263E"/>
    <w:rsid w:val="000B3A90"/>
    <w:rsid w:val="000B5BCD"/>
    <w:rsid w:val="000B62DB"/>
    <w:rsid w:val="000B69C8"/>
    <w:rsid w:val="000B7193"/>
    <w:rsid w:val="000C281A"/>
    <w:rsid w:val="000C47E9"/>
    <w:rsid w:val="000C6374"/>
    <w:rsid w:val="000C7527"/>
    <w:rsid w:val="000E0B1B"/>
    <w:rsid w:val="000E11A5"/>
    <w:rsid w:val="000E6558"/>
    <w:rsid w:val="000F2618"/>
    <w:rsid w:val="000F40AB"/>
    <w:rsid w:val="00106EFF"/>
    <w:rsid w:val="001071C7"/>
    <w:rsid w:val="00112C76"/>
    <w:rsid w:val="00114B8C"/>
    <w:rsid w:val="00115128"/>
    <w:rsid w:val="001175DD"/>
    <w:rsid w:val="001206FE"/>
    <w:rsid w:val="0012467B"/>
    <w:rsid w:val="00126BC4"/>
    <w:rsid w:val="00127543"/>
    <w:rsid w:val="001321F6"/>
    <w:rsid w:val="00140873"/>
    <w:rsid w:val="00141CCC"/>
    <w:rsid w:val="0015000A"/>
    <w:rsid w:val="00151976"/>
    <w:rsid w:val="001556DA"/>
    <w:rsid w:val="00175A97"/>
    <w:rsid w:val="0018369F"/>
    <w:rsid w:val="00187426"/>
    <w:rsid w:val="00192756"/>
    <w:rsid w:val="00193366"/>
    <w:rsid w:val="001B058B"/>
    <w:rsid w:val="001B1F52"/>
    <w:rsid w:val="001C1794"/>
    <w:rsid w:val="001C339B"/>
    <w:rsid w:val="001C7F13"/>
    <w:rsid w:val="001D0033"/>
    <w:rsid w:val="001D3A84"/>
    <w:rsid w:val="001D5679"/>
    <w:rsid w:val="001E2F7F"/>
    <w:rsid w:val="001E4B6A"/>
    <w:rsid w:val="001F2903"/>
    <w:rsid w:val="001F4300"/>
    <w:rsid w:val="001F7821"/>
    <w:rsid w:val="002013C5"/>
    <w:rsid w:val="00202C85"/>
    <w:rsid w:val="002161D5"/>
    <w:rsid w:val="00216A9F"/>
    <w:rsid w:val="00222F3F"/>
    <w:rsid w:val="0023123A"/>
    <w:rsid w:val="0023166D"/>
    <w:rsid w:val="00233E06"/>
    <w:rsid w:val="002349A5"/>
    <w:rsid w:val="002367A4"/>
    <w:rsid w:val="00241CF2"/>
    <w:rsid w:val="002464C6"/>
    <w:rsid w:val="002605F2"/>
    <w:rsid w:val="00263130"/>
    <w:rsid w:val="002632BE"/>
    <w:rsid w:val="0027023C"/>
    <w:rsid w:val="00271252"/>
    <w:rsid w:val="00274984"/>
    <w:rsid w:val="002810F6"/>
    <w:rsid w:val="00282726"/>
    <w:rsid w:val="00283F87"/>
    <w:rsid w:val="00287BA8"/>
    <w:rsid w:val="00292695"/>
    <w:rsid w:val="002A337E"/>
    <w:rsid w:val="002A5CC4"/>
    <w:rsid w:val="002B0366"/>
    <w:rsid w:val="002B787D"/>
    <w:rsid w:val="002C0D15"/>
    <w:rsid w:val="002C2F7F"/>
    <w:rsid w:val="002D1EAB"/>
    <w:rsid w:val="002D3337"/>
    <w:rsid w:val="002D5C3B"/>
    <w:rsid w:val="002D6F5D"/>
    <w:rsid w:val="002E41F4"/>
    <w:rsid w:val="002E4231"/>
    <w:rsid w:val="002E5130"/>
    <w:rsid w:val="002F0AD0"/>
    <w:rsid w:val="002F5422"/>
    <w:rsid w:val="003000D8"/>
    <w:rsid w:val="00303720"/>
    <w:rsid w:val="00304A99"/>
    <w:rsid w:val="00311D18"/>
    <w:rsid w:val="00312175"/>
    <w:rsid w:val="00312C94"/>
    <w:rsid w:val="00326514"/>
    <w:rsid w:val="003326E4"/>
    <w:rsid w:val="00332AD7"/>
    <w:rsid w:val="00337E3C"/>
    <w:rsid w:val="0034013B"/>
    <w:rsid w:val="0034076C"/>
    <w:rsid w:val="0034752A"/>
    <w:rsid w:val="003605F1"/>
    <w:rsid w:val="00360A01"/>
    <w:rsid w:val="00362DB7"/>
    <w:rsid w:val="00363DA6"/>
    <w:rsid w:val="00363FB2"/>
    <w:rsid w:val="0037687E"/>
    <w:rsid w:val="00384CD8"/>
    <w:rsid w:val="00386417"/>
    <w:rsid w:val="00386ABA"/>
    <w:rsid w:val="003973F9"/>
    <w:rsid w:val="003A7E6A"/>
    <w:rsid w:val="003B288F"/>
    <w:rsid w:val="003B3B69"/>
    <w:rsid w:val="003C3371"/>
    <w:rsid w:val="003C61FC"/>
    <w:rsid w:val="003D3CD1"/>
    <w:rsid w:val="003F27E0"/>
    <w:rsid w:val="004014F3"/>
    <w:rsid w:val="00407DDA"/>
    <w:rsid w:val="00411B79"/>
    <w:rsid w:val="00412B1F"/>
    <w:rsid w:val="00416271"/>
    <w:rsid w:val="00420C4F"/>
    <w:rsid w:val="00425027"/>
    <w:rsid w:val="00430020"/>
    <w:rsid w:val="00437250"/>
    <w:rsid w:val="004541BA"/>
    <w:rsid w:val="00456435"/>
    <w:rsid w:val="0046199F"/>
    <w:rsid w:val="0046270C"/>
    <w:rsid w:val="004648E1"/>
    <w:rsid w:val="00470AA2"/>
    <w:rsid w:val="00473677"/>
    <w:rsid w:val="0047505C"/>
    <w:rsid w:val="00481CD9"/>
    <w:rsid w:val="004825C9"/>
    <w:rsid w:val="00484E4D"/>
    <w:rsid w:val="00485898"/>
    <w:rsid w:val="00486500"/>
    <w:rsid w:val="00493DDA"/>
    <w:rsid w:val="00493F5E"/>
    <w:rsid w:val="0049757F"/>
    <w:rsid w:val="00497D3C"/>
    <w:rsid w:val="00497FDD"/>
    <w:rsid w:val="004A1849"/>
    <w:rsid w:val="004A372C"/>
    <w:rsid w:val="004A48E0"/>
    <w:rsid w:val="004A4D75"/>
    <w:rsid w:val="004A5381"/>
    <w:rsid w:val="004A71B6"/>
    <w:rsid w:val="004B0373"/>
    <w:rsid w:val="004B1E0F"/>
    <w:rsid w:val="004B225C"/>
    <w:rsid w:val="004C12BF"/>
    <w:rsid w:val="004C4CEE"/>
    <w:rsid w:val="004D2054"/>
    <w:rsid w:val="004D687E"/>
    <w:rsid w:val="004D7A7F"/>
    <w:rsid w:val="004D7B2F"/>
    <w:rsid w:val="004D7DD1"/>
    <w:rsid w:val="004E0334"/>
    <w:rsid w:val="004E50ED"/>
    <w:rsid w:val="004E7251"/>
    <w:rsid w:val="004F2937"/>
    <w:rsid w:val="004F2947"/>
    <w:rsid w:val="004F7BD2"/>
    <w:rsid w:val="00510C6F"/>
    <w:rsid w:val="00511608"/>
    <w:rsid w:val="00511CC8"/>
    <w:rsid w:val="0051343E"/>
    <w:rsid w:val="00513DE7"/>
    <w:rsid w:val="0051475F"/>
    <w:rsid w:val="00514ECA"/>
    <w:rsid w:val="00531F32"/>
    <w:rsid w:val="00534CE9"/>
    <w:rsid w:val="00534EAA"/>
    <w:rsid w:val="00536718"/>
    <w:rsid w:val="00542C38"/>
    <w:rsid w:val="00544D4E"/>
    <w:rsid w:val="0055199E"/>
    <w:rsid w:val="00552EDF"/>
    <w:rsid w:val="005535EE"/>
    <w:rsid w:val="005542A1"/>
    <w:rsid w:val="005542F7"/>
    <w:rsid w:val="00560CE3"/>
    <w:rsid w:val="0056269F"/>
    <w:rsid w:val="00567B1E"/>
    <w:rsid w:val="00587CEF"/>
    <w:rsid w:val="005A7BBE"/>
    <w:rsid w:val="005B1489"/>
    <w:rsid w:val="005B4649"/>
    <w:rsid w:val="005B4ED1"/>
    <w:rsid w:val="005C1829"/>
    <w:rsid w:val="005D0400"/>
    <w:rsid w:val="005D3AB9"/>
    <w:rsid w:val="005D3C50"/>
    <w:rsid w:val="005D444C"/>
    <w:rsid w:val="005D7405"/>
    <w:rsid w:val="005E3229"/>
    <w:rsid w:val="005E3A86"/>
    <w:rsid w:val="005E7A19"/>
    <w:rsid w:val="005F0311"/>
    <w:rsid w:val="005F3885"/>
    <w:rsid w:val="005F416B"/>
    <w:rsid w:val="005F53DA"/>
    <w:rsid w:val="005F668E"/>
    <w:rsid w:val="00600BEA"/>
    <w:rsid w:val="00606A10"/>
    <w:rsid w:val="00614C2A"/>
    <w:rsid w:val="0062211F"/>
    <w:rsid w:val="00623A76"/>
    <w:rsid w:val="00633362"/>
    <w:rsid w:val="006476D0"/>
    <w:rsid w:val="00654031"/>
    <w:rsid w:val="006665EE"/>
    <w:rsid w:val="0066737B"/>
    <w:rsid w:val="006736A0"/>
    <w:rsid w:val="00676E55"/>
    <w:rsid w:val="00677DB7"/>
    <w:rsid w:val="00682B7A"/>
    <w:rsid w:val="00683021"/>
    <w:rsid w:val="006832C1"/>
    <w:rsid w:val="00690F3A"/>
    <w:rsid w:val="0069282B"/>
    <w:rsid w:val="00693492"/>
    <w:rsid w:val="006934FE"/>
    <w:rsid w:val="00693923"/>
    <w:rsid w:val="00693D42"/>
    <w:rsid w:val="006A44C5"/>
    <w:rsid w:val="006B301D"/>
    <w:rsid w:val="006B5D4B"/>
    <w:rsid w:val="006B6606"/>
    <w:rsid w:val="006C3480"/>
    <w:rsid w:val="006C4AFA"/>
    <w:rsid w:val="006C5BF2"/>
    <w:rsid w:val="006D2487"/>
    <w:rsid w:val="006E7B4D"/>
    <w:rsid w:val="006F01E6"/>
    <w:rsid w:val="006F4613"/>
    <w:rsid w:val="007061BC"/>
    <w:rsid w:val="00712D31"/>
    <w:rsid w:val="00714720"/>
    <w:rsid w:val="00715102"/>
    <w:rsid w:val="00723002"/>
    <w:rsid w:val="0072338C"/>
    <w:rsid w:val="00724ECB"/>
    <w:rsid w:val="007261CD"/>
    <w:rsid w:val="00726CAC"/>
    <w:rsid w:val="00731883"/>
    <w:rsid w:val="007329D3"/>
    <w:rsid w:val="00733033"/>
    <w:rsid w:val="00737DF5"/>
    <w:rsid w:val="00740A8D"/>
    <w:rsid w:val="00741788"/>
    <w:rsid w:val="007436B6"/>
    <w:rsid w:val="00743C59"/>
    <w:rsid w:val="00744C37"/>
    <w:rsid w:val="00760E2E"/>
    <w:rsid w:val="007667BE"/>
    <w:rsid w:val="007739DF"/>
    <w:rsid w:val="00773DC7"/>
    <w:rsid w:val="00782E3D"/>
    <w:rsid w:val="00784962"/>
    <w:rsid w:val="007859B5"/>
    <w:rsid w:val="00785EB6"/>
    <w:rsid w:val="007A73A9"/>
    <w:rsid w:val="007B26B9"/>
    <w:rsid w:val="007B35D1"/>
    <w:rsid w:val="007C23CA"/>
    <w:rsid w:val="007C4422"/>
    <w:rsid w:val="007D7035"/>
    <w:rsid w:val="007E0595"/>
    <w:rsid w:val="007E48B6"/>
    <w:rsid w:val="007E4EEE"/>
    <w:rsid w:val="007F4D8F"/>
    <w:rsid w:val="007F581E"/>
    <w:rsid w:val="007F66C3"/>
    <w:rsid w:val="00802736"/>
    <w:rsid w:val="00803868"/>
    <w:rsid w:val="00811CC7"/>
    <w:rsid w:val="0081683F"/>
    <w:rsid w:val="00820C8F"/>
    <w:rsid w:val="0082130A"/>
    <w:rsid w:val="008505B8"/>
    <w:rsid w:val="00851FA3"/>
    <w:rsid w:val="00852902"/>
    <w:rsid w:val="00854BF3"/>
    <w:rsid w:val="00862B16"/>
    <w:rsid w:val="0086773F"/>
    <w:rsid w:val="00874862"/>
    <w:rsid w:val="008755EA"/>
    <w:rsid w:val="00880C3A"/>
    <w:rsid w:val="00883CA3"/>
    <w:rsid w:val="008877C5"/>
    <w:rsid w:val="00891994"/>
    <w:rsid w:val="0089288D"/>
    <w:rsid w:val="008943ED"/>
    <w:rsid w:val="008959DF"/>
    <w:rsid w:val="00896AA8"/>
    <w:rsid w:val="008B1BAA"/>
    <w:rsid w:val="008B323C"/>
    <w:rsid w:val="008C4169"/>
    <w:rsid w:val="008C43DB"/>
    <w:rsid w:val="008D13ED"/>
    <w:rsid w:val="008D27C9"/>
    <w:rsid w:val="008D41EE"/>
    <w:rsid w:val="008E3E05"/>
    <w:rsid w:val="008E5778"/>
    <w:rsid w:val="008E5C93"/>
    <w:rsid w:val="008F5CF1"/>
    <w:rsid w:val="00902565"/>
    <w:rsid w:val="00902CF0"/>
    <w:rsid w:val="00904719"/>
    <w:rsid w:val="00910869"/>
    <w:rsid w:val="00910A25"/>
    <w:rsid w:val="00912149"/>
    <w:rsid w:val="0091645D"/>
    <w:rsid w:val="009263AA"/>
    <w:rsid w:val="00934551"/>
    <w:rsid w:val="00941810"/>
    <w:rsid w:val="009436D1"/>
    <w:rsid w:val="00952065"/>
    <w:rsid w:val="00952A41"/>
    <w:rsid w:val="00954213"/>
    <w:rsid w:val="00954CDD"/>
    <w:rsid w:val="00972965"/>
    <w:rsid w:val="0097436D"/>
    <w:rsid w:val="00974482"/>
    <w:rsid w:val="00976A00"/>
    <w:rsid w:val="00976F20"/>
    <w:rsid w:val="00986C6A"/>
    <w:rsid w:val="0098743D"/>
    <w:rsid w:val="00992740"/>
    <w:rsid w:val="00992D3D"/>
    <w:rsid w:val="00993566"/>
    <w:rsid w:val="00995BBA"/>
    <w:rsid w:val="00997712"/>
    <w:rsid w:val="009A0447"/>
    <w:rsid w:val="009A1213"/>
    <w:rsid w:val="009B10FE"/>
    <w:rsid w:val="009B1D55"/>
    <w:rsid w:val="009B4A2B"/>
    <w:rsid w:val="009C2D77"/>
    <w:rsid w:val="009C3F78"/>
    <w:rsid w:val="009C516D"/>
    <w:rsid w:val="009C5CA3"/>
    <w:rsid w:val="009C745D"/>
    <w:rsid w:val="009D0468"/>
    <w:rsid w:val="009D2956"/>
    <w:rsid w:val="009D3435"/>
    <w:rsid w:val="009D7669"/>
    <w:rsid w:val="009E0D89"/>
    <w:rsid w:val="009E10F4"/>
    <w:rsid w:val="009F03E0"/>
    <w:rsid w:val="009F151B"/>
    <w:rsid w:val="009F5386"/>
    <w:rsid w:val="009F7BEF"/>
    <w:rsid w:val="00A00FE2"/>
    <w:rsid w:val="00A12276"/>
    <w:rsid w:val="00A1312A"/>
    <w:rsid w:val="00A17C2C"/>
    <w:rsid w:val="00A23628"/>
    <w:rsid w:val="00A23CBD"/>
    <w:rsid w:val="00A32511"/>
    <w:rsid w:val="00A3581F"/>
    <w:rsid w:val="00A36A98"/>
    <w:rsid w:val="00A378C6"/>
    <w:rsid w:val="00A40C21"/>
    <w:rsid w:val="00A41E9C"/>
    <w:rsid w:val="00A43879"/>
    <w:rsid w:val="00A569A8"/>
    <w:rsid w:val="00A6165A"/>
    <w:rsid w:val="00A63FB4"/>
    <w:rsid w:val="00A75F0F"/>
    <w:rsid w:val="00A81CC5"/>
    <w:rsid w:val="00A8237D"/>
    <w:rsid w:val="00A8429C"/>
    <w:rsid w:val="00A95A3F"/>
    <w:rsid w:val="00A979A1"/>
    <w:rsid w:val="00AA321D"/>
    <w:rsid w:val="00AA7E0E"/>
    <w:rsid w:val="00AB3CC4"/>
    <w:rsid w:val="00AB7AC7"/>
    <w:rsid w:val="00AC42FD"/>
    <w:rsid w:val="00AC682C"/>
    <w:rsid w:val="00AC6C87"/>
    <w:rsid w:val="00AD3450"/>
    <w:rsid w:val="00AE30EC"/>
    <w:rsid w:val="00AE7CE5"/>
    <w:rsid w:val="00AF25F9"/>
    <w:rsid w:val="00AF7894"/>
    <w:rsid w:val="00B20B1C"/>
    <w:rsid w:val="00B32D9D"/>
    <w:rsid w:val="00B45C75"/>
    <w:rsid w:val="00B52682"/>
    <w:rsid w:val="00B52A0F"/>
    <w:rsid w:val="00B54423"/>
    <w:rsid w:val="00B572C4"/>
    <w:rsid w:val="00B6545F"/>
    <w:rsid w:val="00B71C81"/>
    <w:rsid w:val="00B74620"/>
    <w:rsid w:val="00B77310"/>
    <w:rsid w:val="00B84935"/>
    <w:rsid w:val="00B9326D"/>
    <w:rsid w:val="00B94FF0"/>
    <w:rsid w:val="00B95B25"/>
    <w:rsid w:val="00B95E14"/>
    <w:rsid w:val="00BA6944"/>
    <w:rsid w:val="00BB11C6"/>
    <w:rsid w:val="00BB2C86"/>
    <w:rsid w:val="00BC0A12"/>
    <w:rsid w:val="00BC18E6"/>
    <w:rsid w:val="00BC5171"/>
    <w:rsid w:val="00BC6B76"/>
    <w:rsid w:val="00BD0762"/>
    <w:rsid w:val="00BD670E"/>
    <w:rsid w:val="00BE5B2C"/>
    <w:rsid w:val="00BF1309"/>
    <w:rsid w:val="00BF1478"/>
    <w:rsid w:val="00BF2B24"/>
    <w:rsid w:val="00BF4046"/>
    <w:rsid w:val="00C00216"/>
    <w:rsid w:val="00C0737B"/>
    <w:rsid w:val="00C07E2A"/>
    <w:rsid w:val="00C2525E"/>
    <w:rsid w:val="00C32FDD"/>
    <w:rsid w:val="00C33042"/>
    <w:rsid w:val="00C3597F"/>
    <w:rsid w:val="00C372A8"/>
    <w:rsid w:val="00C40A58"/>
    <w:rsid w:val="00C40C63"/>
    <w:rsid w:val="00C40E4D"/>
    <w:rsid w:val="00C433A3"/>
    <w:rsid w:val="00C52CA7"/>
    <w:rsid w:val="00C52D70"/>
    <w:rsid w:val="00C57AA2"/>
    <w:rsid w:val="00C671E1"/>
    <w:rsid w:val="00C70EEE"/>
    <w:rsid w:val="00C72A75"/>
    <w:rsid w:val="00C74CC3"/>
    <w:rsid w:val="00C809EF"/>
    <w:rsid w:val="00C87B6F"/>
    <w:rsid w:val="00CA3442"/>
    <w:rsid w:val="00CA5381"/>
    <w:rsid w:val="00CA5DC1"/>
    <w:rsid w:val="00CA7210"/>
    <w:rsid w:val="00CA767C"/>
    <w:rsid w:val="00CC3ED7"/>
    <w:rsid w:val="00CD799C"/>
    <w:rsid w:val="00CE5411"/>
    <w:rsid w:val="00CE5A23"/>
    <w:rsid w:val="00CE7476"/>
    <w:rsid w:val="00CE7602"/>
    <w:rsid w:val="00CF4606"/>
    <w:rsid w:val="00CF5034"/>
    <w:rsid w:val="00CF5495"/>
    <w:rsid w:val="00D01318"/>
    <w:rsid w:val="00D02658"/>
    <w:rsid w:val="00D04434"/>
    <w:rsid w:val="00D045B5"/>
    <w:rsid w:val="00D059B4"/>
    <w:rsid w:val="00D07541"/>
    <w:rsid w:val="00D10C6C"/>
    <w:rsid w:val="00D137A0"/>
    <w:rsid w:val="00D147CA"/>
    <w:rsid w:val="00D2103E"/>
    <w:rsid w:val="00D2253A"/>
    <w:rsid w:val="00D22798"/>
    <w:rsid w:val="00D40782"/>
    <w:rsid w:val="00D414CE"/>
    <w:rsid w:val="00D448B8"/>
    <w:rsid w:val="00D54E08"/>
    <w:rsid w:val="00D552BD"/>
    <w:rsid w:val="00D561B5"/>
    <w:rsid w:val="00D57C18"/>
    <w:rsid w:val="00D60775"/>
    <w:rsid w:val="00D6285D"/>
    <w:rsid w:val="00D6313D"/>
    <w:rsid w:val="00D653AE"/>
    <w:rsid w:val="00D66CF2"/>
    <w:rsid w:val="00D67107"/>
    <w:rsid w:val="00D67E36"/>
    <w:rsid w:val="00D74016"/>
    <w:rsid w:val="00D84AC8"/>
    <w:rsid w:val="00D91379"/>
    <w:rsid w:val="00D91FE2"/>
    <w:rsid w:val="00D95CB0"/>
    <w:rsid w:val="00D97931"/>
    <w:rsid w:val="00DA3477"/>
    <w:rsid w:val="00DB16E5"/>
    <w:rsid w:val="00DB183A"/>
    <w:rsid w:val="00DB262B"/>
    <w:rsid w:val="00DB43DD"/>
    <w:rsid w:val="00DB734C"/>
    <w:rsid w:val="00DB7589"/>
    <w:rsid w:val="00DC388A"/>
    <w:rsid w:val="00DC48D2"/>
    <w:rsid w:val="00DC4B26"/>
    <w:rsid w:val="00DD22EA"/>
    <w:rsid w:val="00DD36C9"/>
    <w:rsid w:val="00DD5F6E"/>
    <w:rsid w:val="00DE42A5"/>
    <w:rsid w:val="00DF6D09"/>
    <w:rsid w:val="00E00464"/>
    <w:rsid w:val="00E02CE9"/>
    <w:rsid w:val="00E12197"/>
    <w:rsid w:val="00E1340F"/>
    <w:rsid w:val="00E13892"/>
    <w:rsid w:val="00E13DB7"/>
    <w:rsid w:val="00E13F84"/>
    <w:rsid w:val="00E16185"/>
    <w:rsid w:val="00E1733E"/>
    <w:rsid w:val="00E20936"/>
    <w:rsid w:val="00E21519"/>
    <w:rsid w:val="00E2643E"/>
    <w:rsid w:val="00E30AC2"/>
    <w:rsid w:val="00E31D61"/>
    <w:rsid w:val="00E34CC3"/>
    <w:rsid w:val="00E3699B"/>
    <w:rsid w:val="00E408F9"/>
    <w:rsid w:val="00E40A5F"/>
    <w:rsid w:val="00E411EC"/>
    <w:rsid w:val="00E53AB4"/>
    <w:rsid w:val="00E5765C"/>
    <w:rsid w:val="00E5786A"/>
    <w:rsid w:val="00E6034C"/>
    <w:rsid w:val="00E73501"/>
    <w:rsid w:val="00E775DD"/>
    <w:rsid w:val="00E9242F"/>
    <w:rsid w:val="00E94D1A"/>
    <w:rsid w:val="00E95701"/>
    <w:rsid w:val="00E96E89"/>
    <w:rsid w:val="00EA1505"/>
    <w:rsid w:val="00EB1037"/>
    <w:rsid w:val="00EB3CB2"/>
    <w:rsid w:val="00EC0CA4"/>
    <w:rsid w:val="00EC462B"/>
    <w:rsid w:val="00EC6459"/>
    <w:rsid w:val="00EC6B91"/>
    <w:rsid w:val="00ED1576"/>
    <w:rsid w:val="00ED2942"/>
    <w:rsid w:val="00ED61D5"/>
    <w:rsid w:val="00ED67E2"/>
    <w:rsid w:val="00EE0C97"/>
    <w:rsid w:val="00EE5791"/>
    <w:rsid w:val="00EF12ED"/>
    <w:rsid w:val="00EF20B8"/>
    <w:rsid w:val="00EF63EB"/>
    <w:rsid w:val="00F027DB"/>
    <w:rsid w:val="00F0368E"/>
    <w:rsid w:val="00F13893"/>
    <w:rsid w:val="00F14764"/>
    <w:rsid w:val="00F15595"/>
    <w:rsid w:val="00F16CA9"/>
    <w:rsid w:val="00F201FD"/>
    <w:rsid w:val="00F21512"/>
    <w:rsid w:val="00F234A1"/>
    <w:rsid w:val="00F24449"/>
    <w:rsid w:val="00F25782"/>
    <w:rsid w:val="00F34501"/>
    <w:rsid w:val="00F40741"/>
    <w:rsid w:val="00F46184"/>
    <w:rsid w:val="00F46865"/>
    <w:rsid w:val="00F63B9A"/>
    <w:rsid w:val="00F65365"/>
    <w:rsid w:val="00F66981"/>
    <w:rsid w:val="00F71915"/>
    <w:rsid w:val="00F74B7F"/>
    <w:rsid w:val="00F81626"/>
    <w:rsid w:val="00F822C4"/>
    <w:rsid w:val="00F8475B"/>
    <w:rsid w:val="00F916BF"/>
    <w:rsid w:val="00F92220"/>
    <w:rsid w:val="00F97707"/>
    <w:rsid w:val="00FA250A"/>
    <w:rsid w:val="00FB7BBD"/>
    <w:rsid w:val="00FC0D25"/>
    <w:rsid w:val="00FC3113"/>
    <w:rsid w:val="00FD131E"/>
    <w:rsid w:val="00FD1FA5"/>
    <w:rsid w:val="00FD2959"/>
    <w:rsid w:val="00FE579C"/>
    <w:rsid w:val="00FE6A90"/>
    <w:rsid w:val="00FF013D"/>
    <w:rsid w:val="00FF4265"/>
    <w:rsid w:val="00FF6241"/>
    <w:rsid w:val="032D29D7"/>
    <w:rsid w:val="23ED11B5"/>
    <w:rsid w:val="40011C8E"/>
    <w:rsid w:val="6B5800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ZH\AppData\Roaming\kingsoft\office6\templates\download\806bc09812f0ad8215252f2fdd50fa22\&#23454;&#39564;&#23454;&#35757;&#25253;&#21578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实验实训报告.doc</Template>
  <Pages>2</Pages>
  <Words>77</Words>
  <Characters>77</Characters>
  <Lines>2</Lines>
  <Paragraphs>1</Paragraphs>
  <TotalTime>18</TotalTime>
  <ScaleCrop>false</ScaleCrop>
  <LinksUpToDate>false</LinksUpToDate>
  <CharactersWithSpaces>260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2025-02-22T01:43:00Z</dcterms:created>
  <dc:creator>刘浩</dc:creator>
  <cp:lastModifiedBy>刘浩</cp:lastModifiedBy>
  <cp:lastPrinted>2025-02-24T00:21:03Z</cp:lastPrinted>
  <dcterms:modified xsi:type="dcterms:W3CDTF">2025-02-24T00:22:32Z</dcterms:modified>
  <dc:title>实验、实训报告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UUID">
    <vt:lpwstr>v1.0_mb_jQtRUqrqJYjMPdHUFL31Bg==</vt:lpwstr>
  </property>
  <property fmtid="{D5CDD505-2E9C-101B-9397-08002B2CF9AE}" pid="3" name="KSOProductBuildVer">
    <vt:lpwstr>2052-12.1.0.19770</vt:lpwstr>
  </property>
  <property fmtid="{D5CDD505-2E9C-101B-9397-08002B2CF9AE}" pid="4" name="ICV">
    <vt:lpwstr>9058D2046C294A3FB4F7CE22FDF386F8_13</vt:lpwstr>
  </property>
  <property fmtid="{D5CDD505-2E9C-101B-9397-08002B2CF9AE}" pid="5" name="KSOTemplateDocerSaveRecord">
    <vt:lpwstr>eyJoZGlkIjoiMmE1YTg5N2Y5OWI2ZTZiNjM0NjIyM2IyMzg4YzQzYzgiLCJ1c2VySWQiOiI2NTI5MTI4NzYifQ==</vt:lpwstr>
  </property>
</Properties>
</file>