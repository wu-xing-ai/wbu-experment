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52243" w14:textId="77777777" w:rsidR="0077797F" w:rsidRDefault="00000000">
      <w:pPr>
        <w:spacing w:afterLines="100" w:after="312"/>
        <w:jc w:val="center"/>
        <w:rPr>
          <w:b/>
          <w:sz w:val="32"/>
          <w:szCs w:val="32"/>
        </w:rPr>
      </w:pPr>
      <w:r>
        <w:rPr>
          <w:rFonts w:hint="eastAsia"/>
          <w:b/>
          <w:sz w:val="44"/>
          <w:szCs w:val="44"/>
        </w:rPr>
        <w:t>武汉商学院实验（实训）报告</w:t>
      </w:r>
    </w:p>
    <w:p w14:paraId="4FA549EE" w14:textId="23106310" w:rsidR="0077797F" w:rsidRDefault="00000000">
      <w:pPr>
        <w:spacing w:afterLines="100" w:after="312"/>
        <w:ind w:firstLineChars="500" w:firstLine="1600"/>
      </w:pPr>
      <w:r>
        <w:rPr>
          <w:rFonts w:hint="eastAsia"/>
          <w:bCs/>
          <w:sz w:val="32"/>
          <w:szCs w:val="32"/>
        </w:rPr>
        <w:t>课程名称：</w:t>
      </w:r>
      <w:r>
        <w:rPr>
          <w:rFonts w:hint="eastAsia"/>
          <w:bCs/>
          <w:sz w:val="32"/>
          <w:szCs w:val="32"/>
          <w:u w:val="single"/>
        </w:rPr>
        <w:t xml:space="preserve">    </w:t>
      </w:r>
      <w:r w:rsidR="00DF54D4">
        <w:rPr>
          <w:rFonts w:hint="eastAsia"/>
          <w:bCs/>
          <w:sz w:val="32"/>
          <w:szCs w:val="32"/>
          <w:u w:val="single"/>
        </w:rPr>
        <w:t>计算机网络</w:t>
      </w:r>
      <w:r>
        <w:rPr>
          <w:rFonts w:hint="eastAsia"/>
          <w:bCs/>
          <w:sz w:val="32"/>
          <w:szCs w:val="32"/>
          <w:u w:val="single"/>
        </w:rPr>
        <w:t xml:space="preserve">                 </w:t>
      </w:r>
      <w:r>
        <w:rPr>
          <w:rFonts w:hint="eastAsia"/>
          <w:bCs/>
          <w:sz w:val="32"/>
          <w:szCs w:val="32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8"/>
        <w:gridCol w:w="1506"/>
        <w:gridCol w:w="1228"/>
        <w:gridCol w:w="1344"/>
        <w:gridCol w:w="1165"/>
        <w:gridCol w:w="1375"/>
      </w:tblGrid>
      <w:tr w:rsidR="008C211F" w14:paraId="07DB992E" w14:textId="77777777" w:rsidTr="0071364B">
        <w:trPr>
          <w:trHeight w:val="567"/>
        </w:trPr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1B66" w14:textId="77777777" w:rsidR="0077797F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实验（实训）</w:t>
            </w:r>
          </w:p>
          <w:p w14:paraId="5B40C1B5" w14:textId="77777777" w:rsidR="0077797F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项目名称</w:t>
            </w:r>
          </w:p>
        </w:tc>
        <w:tc>
          <w:tcPr>
            <w:tcW w:w="66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7E465" w14:textId="4CE564F8" w:rsidR="0077797F" w:rsidRDefault="00DF54D4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</w:rPr>
              <w:t>无线局域网</w:t>
            </w:r>
          </w:p>
        </w:tc>
      </w:tr>
      <w:tr w:rsidR="008C211F" w14:paraId="3C7315CB" w14:textId="77777777" w:rsidTr="0071364B">
        <w:trPr>
          <w:trHeight w:val="567"/>
        </w:trPr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2984D" w14:textId="77777777" w:rsidR="0077797F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地</w:t>
            </w:r>
            <w:r>
              <w:rPr>
                <w:rFonts w:hint="eastAsia"/>
                <w:sz w:val="24"/>
                <w:szCs w:val="32"/>
              </w:rPr>
              <w:t xml:space="preserve">    </w:t>
            </w:r>
            <w:r>
              <w:rPr>
                <w:rFonts w:hint="eastAsia"/>
                <w:sz w:val="24"/>
                <w:szCs w:val="32"/>
              </w:rPr>
              <w:t>点</w:t>
            </w:r>
          </w:p>
        </w:tc>
        <w:tc>
          <w:tcPr>
            <w:tcW w:w="66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A310D" w14:textId="1B95AD70" w:rsidR="0077797F" w:rsidRDefault="0077797F">
            <w:pPr>
              <w:jc w:val="center"/>
              <w:rPr>
                <w:sz w:val="24"/>
                <w:szCs w:val="32"/>
              </w:rPr>
            </w:pPr>
          </w:p>
        </w:tc>
      </w:tr>
      <w:tr w:rsidR="008C211F" w14:paraId="49315CCA" w14:textId="77777777" w:rsidTr="0071364B">
        <w:trPr>
          <w:trHeight w:val="567"/>
        </w:trPr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E7CE3" w14:textId="77777777" w:rsidR="0077797F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时</w:t>
            </w:r>
            <w:r>
              <w:rPr>
                <w:rFonts w:hint="eastAsia"/>
                <w:sz w:val="24"/>
                <w:szCs w:val="32"/>
              </w:rPr>
              <w:t xml:space="preserve">    </w:t>
            </w:r>
            <w:r>
              <w:rPr>
                <w:rFonts w:hint="eastAsia"/>
                <w:sz w:val="24"/>
                <w:szCs w:val="32"/>
              </w:rPr>
              <w:t>间</w:t>
            </w:r>
          </w:p>
        </w:tc>
        <w:tc>
          <w:tcPr>
            <w:tcW w:w="66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1C71" w14:textId="2DD00F7A" w:rsidR="0077797F" w:rsidRDefault="00DF54D4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4</w:t>
            </w:r>
            <w:r>
              <w:rPr>
                <w:rFonts w:hint="eastAsia"/>
                <w:sz w:val="24"/>
                <w:szCs w:val="32"/>
              </w:rPr>
              <w:t>月</w:t>
            </w:r>
            <w:r>
              <w:rPr>
                <w:rFonts w:hint="eastAsia"/>
                <w:sz w:val="24"/>
                <w:szCs w:val="32"/>
              </w:rPr>
              <w:t>15</w:t>
            </w:r>
            <w:r>
              <w:rPr>
                <w:rFonts w:hint="eastAsia"/>
                <w:sz w:val="24"/>
                <w:szCs w:val="32"/>
              </w:rPr>
              <w:t>日</w:t>
            </w:r>
          </w:p>
        </w:tc>
      </w:tr>
      <w:tr w:rsidR="008468D7" w14:paraId="3A9210CE" w14:textId="77777777" w:rsidTr="0071364B">
        <w:trPr>
          <w:trHeight w:val="567"/>
        </w:trPr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A122" w14:textId="77777777" w:rsidR="0077797F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专</w:t>
            </w:r>
            <w:r>
              <w:rPr>
                <w:rFonts w:hint="eastAsia"/>
                <w:sz w:val="24"/>
                <w:szCs w:val="32"/>
              </w:rPr>
              <w:t xml:space="preserve">    </w:t>
            </w:r>
            <w:r>
              <w:rPr>
                <w:rFonts w:hint="eastAsia"/>
                <w:sz w:val="24"/>
                <w:szCs w:val="32"/>
              </w:rPr>
              <w:t>业</w:t>
            </w:r>
          </w:p>
        </w:tc>
        <w:tc>
          <w:tcPr>
            <w:tcW w:w="2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E181" w14:textId="6D9DD90A" w:rsidR="0077797F" w:rsidRDefault="00DF54D4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物联网工程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F811B" w14:textId="77777777" w:rsidR="0077797F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班</w:t>
            </w:r>
            <w:r>
              <w:rPr>
                <w:rFonts w:hint="eastAsia"/>
                <w:sz w:val="24"/>
                <w:szCs w:val="32"/>
              </w:rPr>
              <w:t xml:space="preserve">    </w:t>
            </w:r>
            <w:r>
              <w:rPr>
                <w:rFonts w:hint="eastAsia"/>
                <w:sz w:val="24"/>
                <w:szCs w:val="32"/>
              </w:rPr>
              <w:t>级</w:t>
            </w:r>
          </w:p>
        </w:tc>
        <w:tc>
          <w:tcPr>
            <w:tcW w:w="2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8EC70" w14:textId="2FC6CA56" w:rsidR="0077797F" w:rsidRDefault="00DF54D4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二班</w:t>
            </w:r>
          </w:p>
        </w:tc>
      </w:tr>
      <w:tr w:rsidR="008468D7" w14:paraId="2A035871" w14:textId="77777777" w:rsidTr="0071364B">
        <w:trPr>
          <w:trHeight w:val="567"/>
        </w:trPr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6371C" w14:textId="77777777" w:rsidR="0077797F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学生姓名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3E0D6" w14:textId="135FFFF3" w:rsidR="0077797F" w:rsidRDefault="0077797F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CDF9" w14:textId="77777777" w:rsidR="0077797F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学</w:t>
            </w:r>
            <w:r>
              <w:rPr>
                <w:rFonts w:hint="eastAsia"/>
                <w:sz w:val="24"/>
                <w:szCs w:val="32"/>
              </w:rPr>
              <w:t xml:space="preserve">    </w:t>
            </w:r>
            <w:r>
              <w:rPr>
                <w:rFonts w:hint="eastAsia"/>
                <w:sz w:val="24"/>
                <w:szCs w:val="32"/>
              </w:rPr>
              <w:t>号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01BC" w14:textId="64EAB7AF" w:rsidR="0077797F" w:rsidRDefault="0077797F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598CB" w14:textId="77777777" w:rsidR="0077797F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指导教师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F73F2" w14:textId="45C4F2C2" w:rsidR="0077797F" w:rsidRDefault="00DF54D4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金振坤</w:t>
            </w:r>
          </w:p>
        </w:tc>
      </w:tr>
      <w:tr w:rsidR="0077797F" w14:paraId="089E49AB" w14:textId="77777777" w:rsidTr="0071364B">
        <w:trPr>
          <w:trHeight w:val="8466"/>
        </w:trPr>
        <w:tc>
          <w:tcPr>
            <w:tcW w:w="82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B4009" w14:textId="77777777" w:rsidR="0071364B" w:rsidRPr="0071364B" w:rsidRDefault="0071364B" w:rsidP="0071364B">
            <w:pPr>
              <w:rPr>
                <w:b/>
                <w:bCs/>
              </w:rPr>
            </w:pPr>
            <w:r w:rsidRPr="0071364B">
              <w:rPr>
                <w:b/>
                <w:bCs/>
              </w:rPr>
              <w:t>一、</w:t>
            </w:r>
            <w:r w:rsidRPr="0071364B">
              <w:rPr>
                <w:b/>
                <w:bCs/>
              </w:rPr>
              <w:t xml:space="preserve"> </w:t>
            </w:r>
            <w:r w:rsidRPr="0071364B">
              <w:rPr>
                <w:b/>
                <w:bCs/>
              </w:rPr>
              <w:t>实验目的</w:t>
            </w:r>
          </w:p>
          <w:p w14:paraId="49245BBB" w14:textId="77777777" w:rsidR="0071364B" w:rsidRPr="0071364B" w:rsidRDefault="0071364B" w:rsidP="0071364B">
            <w:pPr>
              <w:numPr>
                <w:ilvl w:val="0"/>
                <w:numId w:val="1"/>
              </w:numPr>
            </w:pPr>
            <w:r w:rsidRPr="0071364B">
              <w:t>掌握无线局域网（</w:t>
            </w:r>
            <w:r w:rsidRPr="0071364B">
              <w:t>WLAN</w:t>
            </w:r>
            <w:r w:rsidRPr="0071364B">
              <w:t>）的基本组成结构及设备间的物理连接关系</w:t>
            </w:r>
            <w:r w:rsidRPr="0071364B">
              <w:t xml:space="preserve"> </w:t>
            </w:r>
            <w:r w:rsidRPr="0071364B">
              <w:t>。</w:t>
            </w:r>
          </w:p>
          <w:p w14:paraId="12DFF332" w14:textId="77777777" w:rsidR="0071364B" w:rsidRPr="0071364B" w:rsidRDefault="0071364B" w:rsidP="0071364B">
            <w:pPr>
              <w:numPr>
                <w:ilvl w:val="0"/>
                <w:numId w:val="1"/>
              </w:numPr>
            </w:pPr>
            <w:r w:rsidRPr="0071364B">
              <w:t>学习并掌握使用无线路由器（以</w:t>
            </w:r>
            <w:r w:rsidRPr="0071364B">
              <w:t>Linksys-WRT300N</w:t>
            </w:r>
            <w:r w:rsidRPr="0071364B">
              <w:t>为例）配置无线局域网的核心技能</w:t>
            </w:r>
            <w:r w:rsidRPr="0071364B">
              <w:t xml:space="preserve"> </w:t>
            </w:r>
            <w:r w:rsidRPr="0071364B">
              <w:t>。</w:t>
            </w:r>
          </w:p>
          <w:p w14:paraId="34818BF9" w14:textId="77777777" w:rsidR="0071364B" w:rsidRPr="0071364B" w:rsidRDefault="0071364B" w:rsidP="0071364B">
            <w:pPr>
              <w:numPr>
                <w:ilvl w:val="0"/>
                <w:numId w:val="1"/>
              </w:numPr>
            </w:pPr>
            <w:r w:rsidRPr="0071364B">
              <w:t>理解</w:t>
            </w:r>
            <w:r w:rsidRPr="0071364B">
              <w:t>SSID</w:t>
            </w:r>
            <w:r w:rsidRPr="0071364B">
              <w:t>、</w:t>
            </w:r>
            <w:r w:rsidRPr="0071364B">
              <w:t>WPA2-PSK</w:t>
            </w:r>
            <w:r w:rsidRPr="0071364B">
              <w:t>加密等无线安全配置的概念</w:t>
            </w:r>
            <w:r w:rsidRPr="0071364B">
              <w:t xml:space="preserve"> </w:t>
            </w:r>
            <w:r w:rsidRPr="0071364B">
              <w:t>。</w:t>
            </w:r>
          </w:p>
          <w:p w14:paraId="68E39BE2" w14:textId="77777777" w:rsidR="0071364B" w:rsidRPr="0071364B" w:rsidRDefault="0071364B" w:rsidP="0071364B">
            <w:pPr>
              <w:rPr>
                <w:b/>
                <w:bCs/>
              </w:rPr>
            </w:pPr>
            <w:r w:rsidRPr="0071364B">
              <w:rPr>
                <w:b/>
                <w:bCs/>
              </w:rPr>
              <w:t>二、</w:t>
            </w:r>
            <w:r w:rsidRPr="0071364B">
              <w:rPr>
                <w:b/>
                <w:bCs/>
              </w:rPr>
              <w:t xml:space="preserve"> </w:t>
            </w:r>
            <w:r w:rsidRPr="0071364B">
              <w:rPr>
                <w:b/>
                <w:bCs/>
              </w:rPr>
              <w:t>实验环境</w:t>
            </w:r>
          </w:p>
          <w:p w14:paraId="7EE0116D" w14:textId="2949950F" w:rsidR="0071364B" w:rsidRPr="0071364B" w:rsidRDefault="0071364B" w:rsidP="0071364B">
            <w:pPr>
              <w:numPr>
                <w:ilvl w:val="0"/>
                <w:numId w:val="2"/>
              </w:numPr>
            </w:pPr>
            <w:r w:rsidRPr="0071364B">
              <w:rPr>
                <w:b/>
                <w:bCs/>
              </w:rPr>
              <w:t>硬件：</w:t>
            </w:r>
            <w:r w:rsidRPr="0071364B">
              <w:t xml:space="preserve"> </w:t>
            </w:r>
            <w:r w:rsidRPr="0071364B">
              <w:t>运行</w:t>
            </w:r>
            <w:r w:rsidRPr="0071364B">
              <w:t xml:space="preserve">Windows </w:t>
            </w:r>
            <w:r w:rsidR="002B7003">
              <w:rPr>
                <w:rFonts w:hint="eastAsia"/>
              </w:rPr>
              <w:t>11</w:t>
            </w:r>
            <w:r w:rsidRPr="0071364B">
              <w:t>操作系统的</w:t>
            </w:r>
            <w:r w:rsidRPr="0071364B">
              <w:t>PC</w:t>
            </w:r>
            <w:r w:rsidRPr="0071364B">
              <w:t>一台</w:t>
            </w:r>
            <w:r w:rsidRPr="0071364B">
              <w:t xml:space="preserve"> </w:t>
            </w:r>
            <w:r w:rsidRPr="0071364B">
              <w:t>。</w:t>
            </w:r>
          </w:p>
          <w:p w14:paraId="75098B1D" w14:textId="4B7DBC11" w:rsidR="0071364B" w:rsidRPr="0071364B" w:rsidRDefault="0071364B" w:rsidP="0071364B">
            <w:pPr>
              <w:numPr>
                <w:ilvl w:val="0"/>
                <w:numId w:val="2"/>
              </w:numPr>
            </w:pPr>
            <w:r w:rsidRPr="0071364B">
              <w:rPr>
                <w:b/>
                <w:bCs/>
              </w:rPr>
              <w:t>软件：</w:t>
            </w:r>
            <w:r w:rsidRPr="0071364B">
              <w:t xml:space="preserve"> Cisco Packet Tracer </w:t>
            </w:r>
            <w:r w:rsidRPr="0071364B">
              <w:t>仿真软件。</w:t>
            </w:r>
          </w:p>
          <w:p w14:paraId="0A2AD5F1" w14:textId="77777777" w:rsidR="0071364B" w:rsidRPr="0071364B" w:rsidRDefault="0071364B" w:rsidP="0071364B">
            <w:pPr>
              <w:rPr>
                <w:b/>
                <w:bCs/>
              </w:rPr>
            </w:pPr>
            <w:r w:rsidRPr="0071364B">
              <w:rPr>
                <w:b/>
                <w:bCs/>
              </w:rPr>
              <w:t>三、</w:t>
            </w:r>
            <w:r w:rsidRPr="0071364B">
              <w:rPr>
                <w:b/>
                <w:bCs/>
              </w:rPr>
              <w:t xml:space="preserve"> </w:t>
            </w:r>
            <w:r w:rsidRPr="0071364B">
              <w:rPr>
                <w:b/>
                <w:bCs/>
              </w:rPr>
              <w:t>实验内容与步骤</w:t>
            </w:r>
          </w:p>
          <w:p w14:paraId="285E4283" w14:textId="77777777" w:rsidR="0071364B" w:rsidRPr="0071364B" w:rsidRDefault="0071364B" w:rsidP="0071364B">
            <w:pPr>
              <w:rPr>
                <w:b/>
                <w:bCs/>
              </w:rPr>
            </w:pPr>
            <w:r w:rsidRPr="0071364B">
              <w:rPr>
                <w:b/>
                <w:bCs/>
              </w:rPr>
              <w:t xml:space="preserve">1. </w:t>
            </w:r>
            <w:r w:rsidRPr="0071364B">
              <w:rPr>
                <w:b/>
                <w:bCs/>
              </w:rPr>
              <w:t>构建虚拟</w:t>
            </w:r>
            <w:r w:rsidRPr="0071364B">
              <w:rPr>
                <w:b/>
                <w:bCs/>
              </w:rPr>
              <w:t>Internet</w:t>
            </w:r>
            <w:r w:rsidRPr="0071364B">
              <w:rPr>
                <w:b/>
                <w:bCs/>
              </w:rPr>
              <w:t>环境</w:t>
            </w:r>
          </w:p>
          <w:p w14:paraId="432A6BC3" w14:textId="77777777" w:rsidR="0071364B" w:rsidRPr="0071364B" w:rsidRDefault="0071364B" w:rsidP="0071364B">
            <w:pPr>
              <w:numPr>
                <w:ilvl w:val="0"/>
                <w:numId w:val="3"/>
              </w:numPr>
            </w:pPr>
            <w:r w:rsidRPr="0071364B">
              <w:rPr>
                <w:b/>
                <w:bCs/>
              </w:rPr>
              <w:t>拓扑搭建：</w:t>
            </w:r>
            <w:r w:rsidRPr="0071364B">
              <w:t xml:space="preserve"> </w:t>
            </w:r>
            <w:r w:rsidRPr="0071364B">
              <w:t>在</w:t>
            </w:r>
            <w:r w:rsidRPr="0071364B">
              <w:t>Packet Tracer</w:t>
            </w:r>
            <w:r w:rsidRPr="0071364B">
              <w:t>中添加</w:t>
            </w:r>
            <w:r w:rsidRPr="0071364B">
              <w:t>1841</w:t>
            </w:r>
            <w:r w:rsidRPr="0071364B">
              <w:t>路由器（</w:t>
            </w:r>
            <w:r w:rsidRPr="0071364B">
              <w:t>Router0</w:t>
            </w:r>
            <w:r w:rsidRPr="0071364B">
              <w:t>）和通用服务器（</w:t>
            </w:r>
            <w:r w:rsidRPr="0071364B">
              <w:t>Server0</w:t>
            </w:r>
            <w:r w:rsidRPr="0071364B">
              <w:t>），使用自动连线方式连接</w:t>
            </w:r>
            <w:r w:rsidRPr="0071364B">
              <w:t xml:space="preserve"> </w:t>
            </w:r>
            <w:r w:rsidRPr="0071364B">
              <w:t>。</w:t>
            </w:r>
          </w:p>
          <w:p w14:paraId="4D74FF51" w14:textId="77777777" w:rsidR="0071364B" w:rsidRPr="0071364B" w:rsidRDefault="0071364B" w:rsidP="0071364B">
            <w:pPr>
              <w:numPr>
                <w:ilvl w:val="0"/>
                <w:numId w:val="3"/>
              </w:numPr>
            </w:pPr>
            <w:r w:rsidRPr="0071364B">
              <w:rPr>
                <w:b/>
                <w:bCs/>
              </w:rPr>
              <w:t>路由器配置：</w:t>
            </w:r>
            <w:r w:rsidRPr="0071364B">
              <w:t xml:space="preserve"> * FastEthernet0 </w:t>
            </w:r>
            <w:r w:rsidRPr="0071364B">
              <w:t>设置静态</w:t>
            </w:r>
            <w:r w:rsidRPr="0071364B">
              <w:t>IP</w:t>
            </w:r>
            <w:r w:rsidRPr="0071364B">
              <w:t>：</w:t>
            </w:r>
            <w:r w:rsidRPr="0071364B">
              <w:t xml:space="preserve">12.0.0.254/24 </w:t>
            </w:r>
            <w:r w:rsidRPr="0071364B">
              <w:t>。</w:t>
            </w:r>
          </w:p>
          <w:p w14:paraId="1C739A59" w14:textId="77777777" w:rsidR="0071364B" w:rsidRDefault="0071364B" w:rsidP="0071364B">
            <w:pPr>
              <w:numPr>
                <w:ilvl w:val="1"/>
                <w:numId w:val="3"/>
              </w:numPr>
            </w:pPr>
            <w:r w:rsidRPr="0071364B">
              <w:t xml:space="preserve">FastEthernet1 </w:t>
            </w:r>
            <w:r w:rsidRPr="0071364B">
              <w:t>设置静态</w:t>
            </w:r>
            <w:r w:rsidRPr="0071364B">
              <w:t>IP</w:t>
            </w:r>
            <w:r w:rsidRPr="0071364B">
              <w:t>：</w:t>
            </w:r>
            <w:r w:rsidRPr="0071364B">
              <w:t xml:space="preserve">11.0.0.254/24 </w:t>
            </w:r>
            <w:r w:rsidRPr="0071364B">
              <w:t>。</w:t>
            </w:r>
          </w:p>
          <w:p w14:paraId="00AAEDC8" w14:textId="77777777" w:rsidR="00E72AE5" w:rsidRDefault="006D7C8B" w:rsidP="00E72AE5">
            <w:pPr>
              <w:keepNext/>
              <w:jc w:val="center"/>
            </w:pPr>
            <w:r w:rsidRPr="006D7C8B">
              <w:rPr>
                <w:noProof/>
              </w:rPr>
              <w:drawing>
                <wp:inline distT="0" distB="0" distL="0" distR="0" wp14:anchorId="6FB9A699" wp14:editId="1D535971">
                  <wp:extent cx="3249867" cy="2686050"/>
                  <wp:effectExtent l="0" t="0" r="825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718" cy="269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D10B4" w14:textId="0FA55842" w:rsidR="006D7C8B" w:rsidRDefault="00E72AE5" w:rsidP="00E72AE5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设置</w:t>
            </w:r>
          </w:p>
          <w:p w14:paraId="64BBCB03" w14:textId="0A668017" w:rsidR="006D7C8B" w:rsidRDefault="006D7C8B" w:rsidP="006D7C8B">
            <w:pPr>
              <w:jc w:val="center"/>
            </w:pPr>
            <w:r w:rsidRPr="006D7C8B">
              <w:rPr>
                <w:noProof/>
              </w:rPr>
              <w:lastRenderedPageBreak/>
              <w:drawing>
                <wp:inline distT="0" distB="0" distL="0" distR="0" wp14:anchorId="194CA4A3" wp14:editId="1D822AE6">
                  <wp:extent cx="3548073" cy="2851785"/>
                  <wp:effectExtent l="0" t="0" r="0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9494" cy="286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1C29E" w14:textId="08C646D8" w:rsidR="00E72AE5" w:rsidRPr="0071364B" w:rsidRDefault="00E72AE5" w:rsidP="00E72AE5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2  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设置</w:t>
            </w:r>
          </w:p>
          <w:p w14:paraId="19F50C98" w14:textId="77777777" w:rsidR="0071364B" w:rsidRDefault="0071364B" w:rsidP="0071364B">
            <w:pPr>
              <w:numPr>
                <w:ilvl w:val="0"/>
                <w:numId w:val="3"/>
              </w:numPr>
            </w:pPr>
            <w:r w:rsidRPr="0071364B">
              <w:rPr>
                <w:b/>
                <w:bCs/>
              </w:rPr>
              <w:t>服务器配置：</w:t>
            </w:r>
            <w:r w:rsidRPr="0071364B">
              <w:t xml:space="preserve"> </w:t>
            </w:r>
            <w:r w:rsidRPr="0071364B">
              <w:t>设置</w:t>
            </w:r>
            <w:r w:rsidRPr="0071364B">
              <w:t>IP</w:t>
            </w:r>
            <w:r w:rsidRPr="0071364B">
              <w:t>为</w:t>
            </w:r>
            <w:r w:rsidRPr="0071364B">
              <w:t>12.0.0.1/24</w:t>
            </w:r>
            <w:r w:rsidRPr="0071364B">
              <w:t>，默认网关指向</w:t>
            </w:r>
            <w:r w:rsidRPr="0071364B">
              <w:t xml:space="preserve">12.0.0.254 </w:t>
            </w:r>
            <w:r w:rsidRPr="0071364B">
              <w:t>。</w:t>
            </w:r>
          </w:p>
          <w:p w14:paraId="46B14BB7" w14:textId="1031ECFC" w:rsidR="006D7C8B" w:rsidRDefault="006D7C8B" w:rsidP="006D7C8B">
            <w:pPr>
              <w:jc w:val="center"/>
            </w:pPr>
            <w:r w:rsidRPr="006D7C8B">
              <w:rPr>
                <w:noProof/>
              </w:rPr>
              <w:drawing>
                <wp:inline distT="0" distB="0" distL="0" distR="0" wp14:anchorId="665D4C6C" wp14:editId="4B582F07">
                  <wp:extent cx="3754755" cy="3042319"/>
                  <wp:effectExtent l="0" t="0" r="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885" cy="3052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E0DA1" w14:textId="4D015484" w:rsidR="00E72AE5" w:rsidRDefault="00E72AE5" w:rsidP="00966A89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3  </w:t>
            </w:r>
            <w:r>
              <w:rPr>
                <w:rFonts w:hint="eastAsia"/>
              </w:rPr>
              <w:t>服务器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设置</w:t>
            </w:r>
          </w:p>
          <w:p w14:paraId="547B07EB" w14:textId="653BE0EC" w:rsidR="006D7C8B" w:rsidRDefault="006D7C8B" w:rsidP="006D7C8B">
            <w:pPr>
              <w:jc w:val="center"/>
            </w:pPr>
            <w:r w:rsidRPr="006D7C8B">
              <w:rPr>
                <w:noProof/>
              </w:rPr>
              <w:lastRenderedPageBreak/>
              <w:drawing>
                <wp:inline distT="0" distB="0" distL="0" distR="0" wp14:anchorId="0D26C309" wp14:editId="14D5F876">
                  <wp:extent cx="4040065" cy="3255010"/>
                  <wp:effectExtent l="0" t="0" r="0" b="254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829" cy="325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1418E" w14:textId="1FC48876" w:rsidR="00966A89" w:rsidRDefault="00966A89" w:rsidP="00966A89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4  </w:t>
            </w:r>
            <w:r>
              <w:rPr>
                <w:rFonts w:hint="eastAsia"/>
              </w:rPr>
              <w:t>网关设置</w:t>
            </w:r>
          </w:p>
          <w:p w14:paraId="16BA4E77" w14:textId="77777777" w:rsidR="006A0AB1" w:rsidRDefault="006A0AB1" w:rsidP="006A0AB1">
            <w:pPr>
              <w:ind w:firstLine="420"/>
            </w:pPr>
            <w:r>
              <w:rPr>
                <w:rFonts w:hint="eastAsia"/>
              </w:rPr>
              <w:t>检查服务器的</w:t>
            </w:r>
            <w:r>
              <w:t>HTTP</w:t>
            </w:r>
            <w:r>
              <w:rPr>
                <w:rFonts w:hint="eastAsia"/>
              </w:rPr>
              <w:t>服务是否已开启（默认开启）。</w:t>
            </w:r>
          </w:p>
          <w:p w14:paraId="10D356EC" w14:textId="000236F7" w:rsidR="006A0AB1" w:rsidRDefault="006A0AB1" w:rsidP="006A0AB1">
            <w:pPr>
              <w:ind w:firstLine="420"/>
            </w:pPr>
            <w:r>
              <w:rPr>
                <w:rFonts w:hint="eastAsia"/>
              </w:rPr>
              <w:t>此时可在服务器桌面标签下，打开命令行窗口并使用</w:t>
            </w:r>
            <w:r>
              <w:t>ping</w:t>
            </w:r>
            <w:r>
              <w:rPr>
                <w:rFonts w:hint="eastAsia"/>
              </w:rPr>
              <w:t>命令，测试服务器到路由器</w:t>
            </w:r>
            <w:r>
              <w:t>Router0</w:t>
            </w:r>
            <w:r>
              <w:rPr>
                <w:rFonts w:hint="eastAsia"/>
              </w:rPr>
              <w:t>的可达性。</w:t>
            </w:r>
          </w:p>
          <w:p w14:paraId="63A2579D" w14:textId="0A638995" w:rsidR="006A0AB1" w:rsidRDefault="006A0AB1" w:rsidP="006D7C8B">
            <w:pPr>
              <w:jc w:val="center"/>
            </w:pPr>
            <w:r w:rsidRPr="006A0AB1">
              <w:rPr>
                <w:noProof/>
              </w:rPr>
              <w:drawing>
                <wp:inline distT="0" distB="0" distL="0" distR="0" wp14:anchorId="27A1CA82" wp14:editId="607F105E">
                  <wp:extent cx="4296931" cy="1941534"/>
                  <wp:effectExtent l="0" t="0" r="8890" b="190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717" cy="1944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3006E" w14:textId="0E844D10" w:rsidR="00AE3F1F" w:rsidRPr="0071364B" w:rsidRDefault="00AE3F1F" w:rsidP="00AE3F1F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5  ping</w:t>
            </w:r>
            <w:r>
              <w:rPr>
                <w:rFonts w:hint="eastAsia"/>
              </w:rPr>
              <w:t>路由器可达性设置</w:t>
            </w:r>
          </w:p>
          <w:p w14:paraId="68F0E8E6" w14:textId="77777777" w:rsidR="0071364B" w:rsidRPr="0071364B" w:rsidRDefault="0071364B" w:rsidP="0071364B">
            <w:pPr>
              <w:rPr>
                <w:b/>
                <w:bCs/>
              </w:rPr>
            </w:pPr>
            <w:r w:rsidRPr="0071364B">
              <w:rPr>
                <w:b/>
                <w:bCs/>
              </w:rPr>
              <w:t xml:space="preserve">2. </w:t>
            </w:r>
            <w:r w:rsidRPr="0071364B">
              <w:rPr>
                <w:b/>
                <w:bCs/>
              </w:rPr>
              <w:t>部署无线接入网络</w:t>
            </w:r>
          </w:p>
          <w:p w14:paraId="7D23BCE8" w14:textId="77777777" w:rsidR="0071364B" w:rsidRDefault="0071364B" w:rsidP="0071364B">
            <w:pPr>
              <w:numPr>
                <w:ilvl w:val="0"/>
                <w:numId w:val="4"/>
              </w:numPr>
            </w:pPr>
            <w:r w:rsidRPr="0071364B">
              <w:rPr>
                <w:b/>
                <w:bCs/>
              </w:rPr>
              <w:t>设备添加：</w:t>
            </w:r>
            <w:r w:rsidRPr="0071364B">
              <w:t xml:space="preserve"> </w:t>
            </w:r>
            <w:r w:rsidRPr="0071364B">
              <w:t>部署无线路由器（</w:t>
            </w:r>
            <w:r w:rsidRPr="0071364B">
              <w:t>Wireless Router0</w:t>
            </w:r>
            <w:r w:rsidRPr="0071364B">
              <w:t>）、两台台式机（</w:t>
            </w:r>
            <w:r w:rsidRPr="0071364B">
              <w:t>PC0, PC1</w:t>
            </w:r>
            <w:r w:rsidRPr="0071364B">
              <w:t>）和一台笔记本（</w:t>
            </w:r>
            <w:r w:rsidRPr="0071364B">
              <w:t>Laptop0</w:t>
            </w:r>
            <w:r w:rsidRPr="0071364B">
              <w:t>）</w:t>
            </w:r>
            <w:r w:rsidRPr="0071364B">
              <w:t xml:space="preserve"> </w:t>
            </w:r>
            <w:r w:rsidRPr="0071364B">
              <w:t>。</w:t>
            </w:r>
          </w:p>
          <w:p w14:paraId="4148BAED" w14:textId="2DA50105" w:rsidR="00921A3D" w:rsidRDefault="00921A3D" w:rsidP="00921A3D">
            <w:pPr>
              <w:ind w:left="360"/>
              <w:jc w:val="center"/>
            </w:pPr>
            <w:r w:rsidRPr="00921A3D">
              <w:rPr>
                <w:noProof/>
              </w:rPr>
              <w:lastRenderedPageBreak/>
              <w:drawing>
                <wp:inline distT="0" distB="0" distL="0" distR="0" wp14:anchorId="58DB0384" wp14:editId="6B1D1F6F">
                  <wp:extent cx="2868420" cy="2974786"/>
                  <wp:effectExtent l="0" t="0" r="8255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810" cy="2983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C3EA4" w14:textId="16775A6E" w:rsidR="00C26EA1" w:rsidRDefault="00C26EA1" w:rsidP="00C26EA1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6  </w:t>
            </w:r>
            <w:r>
              <w:rPr>
                <w:rFonts w:hint="eastAsia"/>
              </w:rPr>
              <w:t>台式网卡更换</w:t>
            </w:r>
          </w:p>
          <w:p w14:paraId="4C9BB7E6" w14:textId="6F9FBD94" w:rsidR="008C211F" w:rsidRDefault="008C211F" w:rsidP="00921A3D">
            <w:pPr>
              <w:ind w:left="360"/>
              <w:jc w:val="center"/>
            </w:pPr>
            <w:r w:rsidRPr="008C211F">
              <w:rPr>
                <w:noProof/>
              </w:rPr>
              <w:drawing>
                <wp:inline distT="0" distB="0" distL="0" distR="0" wp14:anchorId="5E38D5EB" wp14:editId="60CA2C87">
                  <wp:extent cx="3014989" cy="213874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67" cy="214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C3114" w14:textId="6ECA0BD3" w:rsidR="00C26EA1" w:rsidRPr="0071364B" w:rsidRDefault="00C26EA1" w:rsidP="00C26EA1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7 </w:t>
            </w:r>
            <w:r>
              <w:rPr>
                <w:rFonts w:hint="eastAsia"/>
              </w:rPr>
              <w:t>笔记本网卡更换</w:t>
            </w:r>
          </w:p>
          <w:p w14:paraId="5F130C10" w14:textId="77777777" w:rsidR="0071364B" w:rsidRPr="0071364B" w:rsidRDefault="0071364B" w:rsidP="0071364B">
            <w:pPr>
              <w:numPr>
                <w:ilvl w:val="0"/>
                <w:numId w:val="4"/>
              </w:numPr>
            </w:pPr>
            <w:r w:rsidRPr="0071364B">
              <w:rPr>
                <w:b/>
                <w:bCs/>
              </w:rPr>
              <w:t>硬件改造：</w:t>
            </w:r>
            <w:r w:rsidRPr="0071364B">
              <w:t xml:space="preserve"> </w:t>
            </w:r>
            <w:r w:rsidRPr="0071364B">
              <w:t>将</w:t>
            </w:r>
            <w:r w:rsidRPr="0071364B">
              <w:t>PC0</w:t>
            </w:r>
            <w:r w:rsidRPr="0071364B">
              <w:t>和</w:t>
            </w:r>
            <w:r w:rsidRPr="0071364B">
              <w:t>Laptop0</w:t>
            </w:r>
            <w:r w:rsidRPr="0071364B">
              <w:t>的物理模块更换为无线网卡（需先关闭电源，拖出原网卡并换上无线模块后重启）</w:t>
            </w:r>
            <w:r w:rsidRPr="0071364B">
              <w:t xml:space="preserve"> </w:t>
            </w:r>
            <w:r w:rsidRPr="0071364B">
              <w:t>。</w:t>
            </w:r>
          </w:p>
          <w:p w14:paraId="78C29E59" w14:textId="77777777" w:rsidR="0071364B" w:rsidRPr="0071364B" w:rsidRDefault="0071364B" w:rsidP="0071364B">
            <w:pPr>
              <w:rPr>
                <w:b/>
                <w:bCs/>
              </w:rPr>
            </w:pPr>
            <w:r w:rsidRPr="0071364B">
              <w:rPr>
                <w:b/>
                <w:bCs/>
              </w:rPr>
              <w:t xml:space="preserve">3. </w:t>
            </w:r>
            <w:r w:rsidRPr="0071364B">
              <w:rPr>
                <w:b/>
                <w:bCs/>
              </w:rPr>
              <w:t>无线路由器与主机配置</w:t>
            </w:r>
          </w:p>
          <w:p w14:paraId="5D41A2AF" w14:textId="77777777" w:rsidR="0071364B" w:rsidRDefault="0071364B" w:rsidP="0071364B">
            <w:pPr>
              <w:numPr>
                <w:ilvl w:val="0"/>
                <w:numId w:val="5"/>
              </w:numPr>
            </w:pPr>
            <w:r w:rsidRPr="0071364B">
              <w:rPr>
                <w:b/>
                <w:bCs/>
              </w:rPr>
              <w:t>Internet</w:t>
            </w:r>
            <w:r w:rsidRPr="0071364B">
              <w:rPr>
                <w:b/>
                <w:bCs/>
              </w:rPr>
              <w:t>接口：</w:t>
            </w:r>
            <w:r w:rsidRPr="0071364B">
              <w:t xml:space="preserve"> </w:t>
            </w:r>
            <w:r w:rsidRPr="0071364B">
              <w:t>配置无线路由器的</w:t>
            </w:r>
            <w:r w:rsidRPr="0071364B">
              <w:t>Internet</w:t>
            </w:r>
            <w:r w:rsidRPr="0071364B">
              <w:t>接口为静态</w:t>
            </w:r>
            <w:r w:rsidRPr="0071364B">
              <w:t>IP 11.0.0.1</w:t>
            </w:r>
            <w:r w:rsidRPr="0071364B">
              <w:t>，网关为</w:t>
            </w:r>
            <w:r w:rsidRPr="0071364B">
              <w:t xml:space="preserve"> 11.0.0.254 </w:t>
            </w:r>
            <w:r w:rsidRPr="0071364B">
              <w:t>。</w:t>
            </w:r>
          </w:p>
          <w:p w14:paraId="3CEF9AE2" w14:textId="554A6FB6" w:rsidR="00921A3D" w:rsidRDefault="00921A3D" w:rsidP="00921A3D">
            <w:pPr>
              <w:jc w:val="center"/>
            </w:pPr>
            <w:r w:rsidRPr="00921A3D">
              <w:rPr>
                <w:noProof/>
              </w:rPr>
              <w:lastRenderedPageBreak/>
              <w:drawing>
                <wp:inline distT="0" distB="0" distL="0" distR="0" wp14:anchorId="23AC7A27" wp14:editId="3E23C5D5">
                  <wp:extent cx="3788667" cy="3082568"/>
                  <wp:effectExtent l="0" t="0" r="2540" b="381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816" cy="308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11E85" w14:textId="5E802458" w:rsidR="00827731" w:rsidRPr="0071364B" w:rsidRDefault="00827731" w:rsidP="006D2BAE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8</w:t>
            </w:r>
            <w:r w:rsidR="007A4A6B">
              <w:rPr>
                <w:rFonts w:hint="eastAsia"/>
              </w:rPr>
              <w:t xml:space="preserve"> </w:t>
            </w:r>
            <w:r w:rsidR="007A4A6B">
              <w:rPr>
                <w:rFonts w:hint="eastAsia"/>
              </w:rPr>
              <w:t>无线路由器</w:t>
            </w:r>
            <w:r>
              <w:rPr>
                <w:rFonts w:hint="eastAsia"/>
              </w:rPr>
              <w:t>网关</w:t>
            </w:r>
            <w:r w:rsidR="007A4A6B">
              <w:rPr>
                <w:rFonts w:hint="eastAsia"/>
              </w:rPr>
              <w:t>和</w:t>
            </w:r>
            <w:proofErr w:type="spellStart"/>
            <w:r w:rsidR="007A4A6B"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配置</w:t>
            </w:r>
          </w:p>
          <w:p w14:paraId="3A0AF236" w14:textId="77777777" w:rsidR="0071364B" w:rsidRPr="0071364B" w:rsidRDefault="0071364B" w:rsidP="0071364B">
            <w:pPr>
              <w:numPr>
                <w:ilvl w:val="0"/>
                <w:numId w:val="5"/>
              </w:numPr>
            </w:pPr>
            <w:r w:rsidRPr="0071364B">
              <w:rPr>
                <w:b/>
                <w:bCs/>
              </w:rPr>
              <w:t>局域网（</w:t>
            </w:r>
            <w:r w:rsidRPr="0071364B">
              <w:rPr>
                <w:b/>
                <w:bCs/>
              </w:rPr>
              <w:t>LAN</w:t>
            </w:r>
            <w:r w:rsidRPr="0071364B">
              <w:rPr>
                <w:b/>
                <w:bCs/>
              </w:rPr>
              <w:t>）设置：</w:t>
            </w:r>
            <w:r w:rsidRPr="0071364B">
              <w:t xml:space="preserve"> </w:t>
            </w:r>
            <w:r w:rsidRPr="0071364B">
              <w:t>使用默认设置</w:t>
            </w:r>
            <w:r w:rsidRPr="0071364B">
              <w:t xml:space="preserve"> 192.168.0.1/24 </w:t>
            </w:r>
            <w:r w:rsidRPr="0071364B">
              <w:t>。</w:t>
            </w:r>
          </w:p>
          <w:p w14:paraId="50FAC4E7" w14:textId="77777777" w:rsidR="0071364B" w:rsidRPr="0071364B" w:rsidRDefault="0071364B" w:rsidP="0071364B">
            <w:pPr>
              <w:numPr>
                <w:ilvl w:val="0"/>
                <w:numId w:val="5"/>
              </w:numPr>
            </w:pPr>
            <w:r w:rsidRPr="0071364B">
              <w:rPr>
                <w:b/>
                <w:bCs/>
              </w:rPr>
              <w:t>无线安全设置：</w:t>
            </w:r>
            <w:r w:rsidRPr="0071364B">
              <w:t xml:space="preserve"> * </w:t>
            </w:r>
            <w:r w:rsidRPr="0071364B">
              <w:t>设置</w:t>
            </w:r>
            <w:r w:rsidRPr="0071364B">
              <w:t xml:space="preserve"> </w:t>
            </w:r>
            <w:r w:rsidRPr="0071364B">
              <w:rPr>
                <w:b/>
                <w:bCs/>
              </w:rPr>
              <w:t>SSID</w:t>
            </w:r>
            <w:r w:rsidRPr="0071364B">
              <w:t xml:space="preserve"> </w:t>
            </w:r>
            <w:r w:rsidRPr="0071364B">
              <w:t>为</w:t>
            </w:r>
            <w:r w:rsidRPr="0071364B">
              <w:t xml:space="preserve"> </w:t>
            </w:r>
            <w:proofErr w:type="spellStart"/>
            <w:r w:rsidRPr="0071364B">
              <w:t>wr</w:t>
            </w:r>
            <w:proofErr w:type="spellEnd"/>
            <w:r w:rsidRPr="0071364B">
              <w:t xml:space="preserve"> </w:t>
            </w:r>
            <w:r w:rsidRPr="0071364B">
              <w:t>。</w:t>
            </w:r>
          </w:p>
          <w:p w14:paraId="3F60B01A" w14:textId="77777777" w:rsidR="0071364B" w:rsidRPr="0071364B" w:rsidRDefault="0071364B" w:rsidP="0071364B">
            <w:pPr>
              <w:numPr>
                <w:ilvl w:val="1"/>
                <w:numId w:val="5"/>
              </w:numPr>
            </w:pPr>
            <w:r w:rsidRPr="0071364B">
              <w:t>设置安全认证为</w:t>
            </w:r>
            <w:r w:rsidRPr="0071364B">
              <w:t xml:space="preserve"> </w:t>
            </w:r>
            <w:r w:rsidRPr="0071364B">
              <w:rPr>
                <w:b/>
                <w:bCs/>
              </w:rPr>
              <w:t>WPA2-PSK</w:t>
            </w:r>
            <w:r w:rsidRPr="0071364B">
              <w:t>，密码为</w:t>
            </w:r>
            <w:r w:rsidRPr="0071364B">
              <w:t xml:space="preserve"> 12345678 </w:t>
            </w:r>
            <w:r w:rsidRPr="0071364B">
              <w:t>。</w:t>
            </w:r>
          </w:p>
          <w:p w14:paraId="7B50BBA5" w14:textId="77777777" w:rsidR="0071364B" w:rsidRDefault="0071364B" w:rsidP="0071364B">
            <w:pPr>
              <w:numPr>
                <w:ilvl w:val="0"/>
                <w:numId w:val="5"/>
              </w:numPr>
            </w:pPr>
            <w:r w:rsidRPr="0071364B">
              <w:rPr>
                <w:b/>
                <w:bCs/>
              </w:rPr>
              <w:t>终端连接：</w:t>
            </w:r>
            <w:r w:rsidRPr="0071364B">
              <w:t xml:space="preserve"> </w:t>
            </w:r>
            <w:r w:rsidRPr="0071364B">
              <w:t>在</w:t>
            </w:r>
            <w:r w:rsidRPr="0071364B">
              <w:t>PC0</w:t>
            </w:r>
            <w:r w:rsidRPr="0071364B">
              <w:t>和</w:t>
            </w:r>
            <w:r w:rsidRPr="0071364B">
              <w:t>Laptop0</w:t>
            </w:r>
            <w:r w:rsidRPr="0071364B">
              <w:t>的无线配置界面输入相同的</w:t>
            </w:r>
            <w:r w:rsidRPr="0071364B">
              <w:t>SSID</w:t>
            </w:r>
            <w:r w:rsidRPr="0071364B">
              <w:t>和密码进行关联</w:t>
            </w:r>
            <w:r w:rsidRPr="0071364B">
              <w:t xml:space="preserve"> </w:t>
            </w:r>
            <w:r w:rsidRPr="0071364B">
              <w:t>。</w:t>
            </w:r>
          </w:p>
          <w:p w14:paraId="11A4E5A6" w14:textId="41E432A9" w:rsidR="008C211F" w:rsidRDefault="008C211F" w:rsidP="00510E43">
            <w:pPr>
              <w:ind w:left="360"/>
              <w:jc w:val="center"/>
            </w:pPr>
            <w:r w:rsidRPr="008C211F">
              <w:rPr>
                <w:noProof/>
              </w:rPr>
              <w:drawing>
                <wp:inline distT="0" distB="0" distL="0" distR="0" wp14:anchorId="6A78513D" wp14:editId="1C4DD4CE">
                  <wp:extent cx="3948693" cy="3303096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169" cy="3310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12114" w14:textId="00428D4F" w:rsidR="00147FC0" w:rsidRDefault="00147FC0" w:rsidP="00147FC0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9  </w:t>
            </w:r>
            <w:proofErr w:type="spellStart"/>
            <w:r>
              <w:rPr>
                <w:rFonts w:hint="eastAsia"/>
              </w:rPr>
              <w:t>wifi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ssid</w:t>
            </w:r>
            <w:proofErr w:type="spellEnd"/>
            <w:r>
              <w:rPr>
                <w:rFonts w:hint="eastAsia"/>
              </w:rPr>
              <w:t>和密码设置</w:t>
            </w:r>
          </w:p>
          <w:p w14:paraId="53BC4793" w14:textId="339F9325" w:rsidR="008468D7" w:rsidRDefault="008468D7" w:rsidP="00510E43">
            <w:pPr>
              <w:ind w:left="360"/>
              <w:jc w:val="center"/>
            </w:pPr>
            <w:r w:rsidRPr="008468D7">
              <w:rPr>
                <w:noProof/>
              </w:rPr>
              <w:lastRenderedPageBreak/>
              <w:drawing>
                <wp:inline distT="0" distB="0" distL="0" distR="0" wp14:anchorId="0BDCC145" wp14:editId="3FDAE4D8">
                  <wp:extent cx="3205852" cy="1684751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628" cy="168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9B208" w14:textId="54FFDCC0" w:rsidR="008468D7" w:rsidRDefault="008468D7" w:rsidP="00510E43">
            <w:pPr>
              <w:ind w:left="360"/>
              <w:jc w:val="center"/>
            </w:pPr>
            <w:r w:rsidRPr="008468D7">
              <w:rPr>
                <w:noProof/>
              </w:rPr>
              <w:drawing>
                <wp:inline distT="0" distB="0" distL="0" distR="0" wp14:anchorId="76C49241" wp14:editId="2D465450">
                  <wp:extent cx="3459458" cy="2693096"/>
                  <wp:effectExtent l="0" t="0" r="8255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0221" cy="270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A7B22" w14:textId="64545506" w:rsidR="007C0D08" w:rsidRPr="0071364B" w:rsidRDefault="007C0D08" w:rsidP="007C0D08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10  </w:t>
            </w:r>
            <w:r w:rsidR="00580093">
              <w:rPr>
                <w:rFonts w:hint="eastAsia"/>
              </w:rPr>
              <w:t>访问</w:t>
            </w:r>
            <w:r w:rsidR="00580093">
              <w:rPr>
                <w:rFonts w:hint="eastAsia"/>
              </w:rPr>
              <w:t>internet</w:t>
            </w:r>
          </w:p>
          <w:p w14:paraId="633B9FDA" w14:textId="77777777" w:rsidR="0071364B" w:rsidRPr="0071364B" w:rsidRDefault="0071364B" w:rsidP="0071364B">
            <w:pPr>
              <w:rPr>
                <w:b/>
                <w:bCs/>
              </w:rPr>
            </w:pPr>
            <w:r w:rsidRPr="0071364B">
              <w:rPr>
                <w:b/>
                <w:bCs/>
              </w:rPr>
              <w:t>四、</w:t>
            </w:r>
            <w:r w:rsidRPr="0071364B">
              <w:rPr>
                <w:b/>
                <w:bCs/>
              </w:rPr>
              <w:t xml:space="preserve"> </w:t>
            </w:r>
            <w:r w:rsidRPr="0071364B">
              <w:rPr>
                <w:b/>
                <w:bCs/>
              </w:rPr>
              <w:t>实验分析（问答部分）</w:t>
            </w:r>
          </w:p>
          <w:p w14:paraId="0170523B" w14:textId="77777777" w:rsidR="0071364B" w:rsidRPr="0071364B" w:rsidRDefault="0071364B" w:rsidP="0071364B">
            <w:r w:rsidRPr="0071364B">
              <w:rPr>
                <w:b/>
                <w:bCs/>
              </w:rPr>
              <w:t>(1) PC0</w:t>
            </w:r>
            <w:r w:rsidRPr="0071364B">
              <w:rPr>
                <w:b/>
                <w:bCs/>
              </w:rPr>
              <w:t>与</w:t>
            </w:r>
            <w:r w:rsidRPr="0071364B">
              <w:rPr>
                <w:b/>
                <w:bCs/>
              </w:rPr>
              <w:t>Laptop0</w:t>
            </w:r>
            <w:r w:rsidRPr="0071364B">
              <w:rPr>
                <w:b/>
                <w:bCs/>
              </w:rPr>
              <w:t>是否能互相</w:t>
            </w:r>
            <w:r w:rsidRPr="0071364B">
              <w:rPr>
                <w:b/>
                <w:bCs/>
              </w:rPr>
              <w:t>ping</w:t>
            </w:r>
            <w:r w:rsidRPr="0071364B">
              <w:rPr>
                <w:b/>
                <w:bCs/>
              </w:rPr>
              <w:t>通？</w:t>
            </w:r>
            <w:r w:rsidRPr="0071364B">
              <w:t xml:space="preserve"> </w:t>
            </w:r>
          </w:p>
          <w:p w14:paraId="4D0F415A" w14:textId="77777777" w:rsidR="0071364B" w:rsidRPr="0071364B" w:rsidRDefault="0071364B" w:rsidP="0071364B">
            <w:pPr>
              <w:numPr>
                <w:ilvl w:val="0"/>
                <w:numId w:val="6"/>
              </w:numPr>
            </w:pPr>
            <w:r w:rsidRPr="0071364B">
              <w:rPr>
                <w:b/>
                <w:bCs/>
              </w:rPr>
              <w:t>回答：</w:t>
            </w:r>
            <w:r w:rsidRPr="0071364B">
              <w:t xml:space="preserve"> </w:t>
            </w:r>
            <w:r w:rsidRPr="0071364B">
              <w:t>可以。</w:t>
            </w:r>
          </w:p>
          <w:p w14:paraId="5D4B0212" w14:textId="77777777" w:rsidR="0071364B" w:rsidRPr="0071364B" w:rsidRDefault="0071364B" w:rsidP="0071364B">
            <w:pPr>
              <w:numPr>
                <w:ilvl w:val="0"/>
                <w:numId w:val="6"/>
              </w:numPr>
            </w:pPr>
            <w:r w:rsidRPr="0071364B">
              <w:rPr>
                <w:b/>
                <w:bCs/>
              </w:rPr>
              <w:t>原因：</w:t>
            </w:r>
            <w:r w:rsidRPr="0071364B">
              <w:t xml:space="preserve"> </w:t>
            </w:r>
            <w:r w:rsidRPr="0071364B">
              <w:t>它们都连接在同一个无线路由器的局域网（</w:t>
            </w:r>
            <w:r w:rsidRPr="0071364B">
              <w:t>LAN</w:t>
            </w:r>
            <w:r w:rsidRPr="0071364B">
              <w:t>）内，处于同一子网</w:t>
            </w:r>
            <w:r w:rsidRPr="0071364B">
              <w:t xml:space="preserve"> 192.168.0.0/24</w:t>
            </w:r>
            <w:r w:rsidRPr="0071364B">
              <w:t>，通过无线接入点直接进行二层转发或同网段三层转发。</w:t>
            </w:r>
          </w:p>
          <w:p w14:paraId="219B52D2" w14:textId="77777777" w:rsidR="0071364B" w:rsidRPr="0071364B" w:rsidRDefault="0071364B" w:rsidP="0071364B">
            <w:r w:rsidRPr="0071364B">
              <w:rPr>
                <w:b/>
                <w:bCs/>
              </w:rPr>
              <w:t>(2) Laptop0</w:t>
            </w:r>
            <w:r w:rsidRPr="0071364B">
              <w:rPr>
                <w:b/>
                <w:bCs/>
              </w:rPr>
              <w:t>是否能</w:t>
            </w:r>
            <w:r w:rsidRPr="0071364B">
              <w:rPr>
                <w:b/>
                <w:bCs/>
              </w:rPr>
              <w:t>ping</w:t>
            </w:r>
            <w:r w:rsidRPr="0071364B">
              <w:rPr>
                <w:b/>
                <w:bCs/>
              </w:rPr>
              <w:t>通</w:t>
            </w:r>
            <w:r w:rsidRPr="0071364B">
              <w:rPr>
                <w:b/>
                <w:bCs/>
              </w:rPr>
              <w:t>Server0</w:t>
            </w:r>
            <w:r w:rsidRPr="0071364B">
              <w:rPr>
                <w:b/>
                <w:bCs/>
              </w:rPr>
              <w:t>？分析分组传输过程。</w:t>
            </w:r>
            <w:r w:rsidRPr="0071364B">
              <w:t xml:space="preserve"> </w:t>
            </w:r>
          </w:p>
          <w:p w14:paraId="5EC4F371" w14:textId="77777777" w:rsidR="0071364B" w:rsidRPr="0071364B" w:rsidRDefault="0071364B" w:rsidP="0071364B">
            <w:pPr>
              <w:numPr>
                <w:ilvl w:val="0"/>
                <w:numId w:val="7"/>
              </w:numPr>
            </w:pPr>
            <w:r w:rsidRPr="0071364B">
              <w:rPr>
                <w:b/>
                <w:bCs/>
              </w:rPr>
              <w:t>回答：</w:t>
            </w:r>
            <w:r w:rsidRPr="0071364B">
              <w:t xml:space="preserve"> </w:t>
            </w:r>
            <w:r w:rsidRPr="0071364B">
              <w:t>可以。</w:t>
            </w:r>
          </w:p>
          <w:p w14:paraId="44BC15E2" w14:textId="77777777" w:rsidR="0071364B" w:rsidRPr="0071364B" w:rsidRDefault="0071364B" w:rsidP="0071364B">
            <w:pPr>
              <w:numPr>
                <w:ilvl w:val="0"/>
                <w:numId w:val="7"/>
              </w:numPr>
            </w:pPr>
            <w:r w:rsidRPr="0071364B">
              <w:rPr>
                <w:b/>
                <w:bCs/>
              </w:rPr>
              <w:t>传输过程：</w:t>
            </w:r>
            <w:r w:rsidRPr="0071364B">
              <w:t xml:space="preserve"> 1. </w:t>
            </w:r>
            <w:r w:rsidRPr="0071364B">
              <w:rPr>
                <w:b/>
                <w:bCs/>
              </w:rPr>
              <w:t>源</w:t>
            </w:r>
            <w:r w:rsidRPr="0071364B">
              <w:rPr>
                <w:b/>
                <w:bCs/>
              </w:rPr>
              <w:t>IP</w:t>
            </w:r>
            <w:r w:rsidRPr="0071364B">
              <w:rPr>
                <w:b/>
                <w:bCs/>
              </w:rPr>
              <w:t>：</w:t>
            </w:r>
            <w:r w:rsidRPr="0071364B">
              <w:t xml:space="preserve"> 192.168.0.x</w:t>
            </w:r>
            <w:r w:rsidRPr="0071364B">
              <w:t>（由无线路由器分配）。</w:t>
            </w:r>
            <w:r w:rsidRPr="0071364B">
              <w:t xml:space="preserve"> 2. </w:t>
            </w:r>
            <w:r w:rsidRPr="0071364B">
              <w:rPr>
                <w:b/>
                <w:bCs/>
              </w:rPr>
              <w:t>NAT</w:t>
            </w:r>
            <w:r w:rsidRPr="0071364B">
              <w:rPr>
                <w:b/>
                <w:bCs/>
              </w:rPr>
              <w:t>转换：</w:t>
            </w:r>
            <w:r w:rsidRPr="0071364B">
              <w:t xml:space="preserve"> </w:t>
            </w:r>
            <w:r w:rsidRPr="0071364B">
              <w:t>分组到达无线路由器后，源</w:t>
            </w:r>
            <w:r w:rsidRPr="0071364B">
              <w:t>IP</w:t>
            </w:r>
            <w:r w:rsidRPr="0071364B">
              <w:t>被转换为路由器</w:t>
            </w:r>
            <w:r w:rsidRPr="0071364B">
              <w:t>Internet</w:t>
            </w:r>
            <w:r w:rsidRPr="0071364B">
              <w:t>接口地址</w:t>
            </w:r>
            <w:r w:rsidRPr="0071364B">
              <w:t xml:space="preserve"> 11.0.0.1</w:t>
            </w:r>
            <w:r w:rsidRPr="0071364B">
              <w:t>。</w:t>
            </w:r>
            <w:r w:rsidRPr="0071364B">
              <w:t xml:space="preserve"> 3. </w:t>
            </w:r>
            <w:r w:rsidRPr="0071364B">
              <w:rPr>
                <w:b/>
                <w:bCs/>
              </w:rPr>
              <w:t>路由转发：</w:t>
            </w:r>
            <w:r w:rsidRPr="0071364B">
              <w:t xml:space="preserve"> </w:t>
            </w:r>
            <w:r w:rsidRPr="0071364B">
              <w:t>分组经过</w:t>
            </w:r>
            <w:r w:rsidRPr="0071364B">
              <w:t>Router0</w:t>
            </w:r>
            <w:r w:rsidRPr="0071364B">
              <w:t>转发至目的网段</w:t>
            </w:r>
            <w:r w:rsidRPr="0071364B">
              <w:t xml:space="preserve"> 12.0.0.0</w:t>
            </w:r>
            <w:r w:rsidRPr="0071364B">
              <w:t>。</w:t>
            </w:r>
            <w:r w:rsidRPr="0071364B">
              <w:t xml:space="preserve"> 4. </w:t>
            </w:r>
            <w:r w:rsidRPr="0071364B">
              <w:rPr>
                <w:b/>
                <w:bCs/>
              </w:rPr>
              <w:t>目的</w:t>
            </w:r>
            <w:r w:rsidRPr="0071364B">
              <w:rPr>
                <w:b/>
                <w:bCs/>
              </w:rPr>
              <w:t>IP</w:t>
            </w:r>
            <w:r w:rsidRPr="0071364B">
              <w:rPr>
                <w:b/>
                <w:bCs/>
              </w:rPr>
              <w:t>：</w:t>
            </w:r>
            <w:r w:rsidRPr="0071364B">
              <w:t xml:space="preserve"> 12.0.0.1</w:t>
            </w:r>
            <w:r w:rsidRPr="0071364B">
              <w:t>（</w:t>
            </w:r>
            <w:r w:rsidRPr="0071364B">
              <w:t>Server0</w:t>
            </w:r>
            <w:r w:rsidRPr="0071364B">
              <w:t>）。</w:t>
            </w:r>
          </w:p>
          <w:p w14:paraId="7EA06527" w14:textId="77777777" w:rsidR="0071364B" w:rsidRPr="0071364B" w:rsidRDefault="0071364B" w:rsidP="0071364B">
            <w:r w:rsidRPr="0071364B">
              <w:rPr>
                <w:b/>
                <w:bCs/>
              </w:rPr>
              <w:t>(3) Server0</w:t>
            </w:r>
            <w:r w:rsidRPr="0071364B">
              <w:rPr>
                <w:b/>
                <w:bCs/>
              </w:rPr>
              <w:t>能</w:t>
            </w:r>
            <w:r w:rsidRPr="0071364B">
              <w:rPr>
                <w:b/>
                <w:bCs/>
              </w:rPr>
              <w:t>ping</w:t>
            </w:r>
            <w:r w:rsidRPr="0071364B">
              <w:rPr>
                <w:b/>
                <w:bCs/>
              </w:rPr>
              <w:t>通</w:t>
            </w:r>
            <w:r w:rsidRPr="0071364B">
              <w:rPr>
                <w:b/>
                <w:bCs/>
              </w:rPr>
              <w:t>Laptop0</w:t>
            </w:r>
            <w:r w:rsidRPr="0071364B">
              <w:rPr>
                <w:b/>
                <w:bCs/>
              </w:rPr>
              <w:t>吗？为什么？</w:t>
            </w:r>
            <w:r w:rsidRPr="0071364B">
              <w:t xml:space="preserve"> </w:t>
            </w:r>
          </w:p>
          <w:p w14:paraId="6A557224" w14:textId="77777777" w:rsidR="0071364B" w:rsidRPr="0071364B" w:rsidRDefault="0071364B" w:rsidP="0071364B">
            <w:pPr>
              <w:numPr>
                <w:ilvl w:val="0"/>
                <w:numId w:val="8"/>
              </w:numPr>
            </w:pPr>
            <w:r w:rsidRPr="0071364B">
              <w:rPr>
                <w:b/>
                <w:bCs/>
              </w:rPr>
              <w:t>回答：</w:t>
            </w:r>
            <w:r w:rsidRPr="0071364B">
              <w:t xml:space="preserve"> </w:t>
            </w:r>
            <w:r w:rsidRPr="0071364B">
              <w:t>不能。</w:t>
            </w:r>
          </w:p>
          <w:p w14:paraId="6B08BB59" w14:textId="77777777" w:rsidR="0071364B" w:rsidRPr="0071364B" w:rsidRDefault="0071364B" w:rsidP="0071364B">
            <w:pPr>
              <w:numPr>
                <w:ilvl w:val="0"/>
                <w:numId w:val="8"/>
              </w:numPr>
            </w:pPr>
            <w:r w:rsidRPr="0071364B">
              <w:rPr>
                <w:b/>
                <w:bCs/>
              </w:rPr>
              <w:t>原因：</w:t>
            </w:r>
            <w:r w:rsidRPr="0071364B">
              <w:t xml:space="preserve"> </w:t>
            </w:r>
            <w:r w:rsidRPr="0071364B">
              <w:t>无线路由器在此充当了</w:t>
            </w:r>
            <w:r w:rsidRPr="0071364B">
              <w:t>NAT</w:t>
            </w:r>
            <w:r w:rsidRPr="0071364B">
              <w:t>（网络地址转换）网关</w:t>
            </w:r>
            <w:r w:rsidRPr="0071364B">
              <w:t xml:space="preserve"> </w:t>
            </w:r>
            <w:r w:rsidRPr="0071364B">
              <w:t>。外部网络的</w:t>
            </w:r>
            <w:r w:rsidRPr="0071364B">
              <w:t>Server0</w:t>
            </w:r>
            <w:r w:rsidRPr="0071364B">
              <w:t>无法主动识别局域网内部的私有</w:t>
            </w:r>
            <w:r w:rsidRPr="0071364B">
              <w:t>IP</w:t>
            </w:r>
            <w:r w:rsidRPr="0071364B">
              <w:t>（</w:t>
            </w:r>
            <w:r w:rsidRPr="0071364B">
              <w:t>192.168.0.x</w:t>
            </w:r>
            <w:r w:rsidRPr="0071364B">
              <w:t>），除非在路由器上配置了端口转发（</w:t>
            </w:r>
            <w:r w:rsidRPr="0071364B">
              <w:t>Port Forwarding</w:t>
            </w:r>
            <w:r w:rsidRPr="0071364B">
              <w:t>）或</w:t>
            </w:r>
            <w:r w:rsidRPr="0071364B">
              <w:t>DMZ</w:t>
            </w:r>
            <w:r w:rsidRPr="0071364B">
              <w:t>。</w:t>
            </w:r>
          </w:p>
          <w:p w14:paraId="4908313B" w14:textId="77777777" w:rsidR="0071364B" w:rsidRPr="0071364B" w:rsidRDefault="0071364B" w:rsidP="0071364B">
            <w:pPr>
              <w:rPr>
                <w:b/>
                <w:bCs/>
              </w:rPr>
            </w:pPr>
            <w:r w:rsidRPr="0071364B">
              <w:rPr>
                <w:b/>
                <w:bCs/>
              </w:rPr>
              <w:t>五、</w:t>
            </w:r>
            <w:r w:rsidRPr="0071364B">
              <w:rPr>
                <w:b/>
                <w:bCs/>
              </w:rPr>
              <w:t xml:space="preserve"> </w:t>
            </w:r>
            <w:r w:rsidRPr="0071364B">
              <w:rPr>
                <w:b/>
                <w:bCs/>
              </w:rPr>
              <w:t>实验总结</w:t>
            </w:r>
          </w:p>
          <w:p w14:paraId="5A556D7D" w14:textId="77777777" w:rsidR="0071364B" w:rsidRPr="0071364B" w:rsidRDefault="0071364B" w:rsidP="0071364B">
            <w:r w:rsidRPr="0071364B">
              <w:t>通过本次实验，我掌握了</w:t>
            </w:r>
            <w:r w:rsidRPr="0071364B">
              <w:t>IEEE 802.11</w:t>
            </w:r>
            <w:r w:rsidRPr="0071364B">
              <w:t>标准在实际设备中的应用</w:t>
            </w:r>
            <w:r w:rsidRPr="0071364B">
              <w:t xml:space="preserve"> </w:t>
            </w:r>
            <w:r w:rsidRPr="0071364B">
              <w:t>。无线路由器实际上是一个集成设备，包含了无线接入点（</w:t>
            </w:r>
            <w:r w:rsidRPr="0071364B">
              <w:t>AP</w:t>
            </w:r>
            <w:r w:rsidRPr="0071364B">
              <w:t>）和</w:t>
            </w:r>
            <w:r w:rsidRPr="0071364B">
              <w:t>NAT</w:t>
            </w:r>
            <w:r w:rsidRPr="0071364B">
              <w:t>网关的功能</w:t>
            </w:r>
            <w:r w:rsidRPr="0071364B">
              <w:t xml:space="preserve"> </w:t>
            </w:r>
            <w:r w:rsidRPr="0071364B">
              <w:t>。在配置过程中，</w:t>
            </w:r>
            <w:r w:rsidRPr="0071364B">
              <w:t>SSID</w:t>
            </w:r>
            <w:r w:rsidRPr="0071364B">
              <w:t>的一致性和加密方式的匹配是建立无线连接的关键。此外，实验也让我深入理解了</w:t>
            </w:r>
            <w:r w:rsidRPr="0071364B">
              <w:t>NAT</w:t>
            </w:r>
            <w:r w:rsidRPr="0071364B">
              <w:t>技术如何实现局域网内多台设备共用一个公网地址访问外部互联网。</w:t>
            </w:r>
          </w:p>
          <w:p w14:paraId="5E641EF1" w14:textId="77777777" w:rsidR="0077797F" w:rsidRPr="0071364B" w:rsidRDefault="0077797F"/>
          <w:p w14:paraId="5A93813D" w14:textId="6AF70088" w:rsidR="008468D7" w:rsidRPr="008468D7" w:rsidRDefault="008468D7" w:rsidP="008468D7">
            <w:pPr>
              <w:rPr>
                <w:b/>
                <w:bCs/>
              </w:rPr>
            </w:pPr>
            <w:bookmarkStart w:id="0" w:name="_Toc433100422"/>
            <w:bookmarkStart w:id="1" w:name="_Toc286735819"/>
            <w:r w:rsidRPr="008468D7">
              <w:rPr>
                <w:rFonts w:hint="eastAsia"/>
                <w:b/>
                <w:bCs/>
              </w:rPr>
              <w:t>六、相关知识</w:t>
            </w:r>
            <w:bookmarkEnd w:id="0"/>
            <w:bookmarkEnd w:id="1"/>
          </w:p>
          <w:p w14:paraId="67D1E2DD" w14:textId="77777777" w:rsidR="008468D7" w:rsidRDefault="008468D7" w:rsidP="008468D7">
            <w:pPr>
              <w:ind w:firstLine="420"/>
              <w:rPr>
                <w:sz w:val="20"/>
              </w:rPr>
            </w:pPr>
            <w:r>
              <w:rPr>
                <w:rFonts w:hint="eastAsia"/>
              </w:rPr>
              <w:t>无线局域网是一种重要的网络接入技术，目前已经得到广泛的应用。众多无线局域网协议中，最重要的标准是</w:t>
            </w:r>
            <w:r>
              <w:t>IEEE 802.11</w:t>
            </w:r>
            <w:r>
              <w:rPr>
                <w:rFonts w:hint="eastAsia"/>
              </w:rPr>
              <w:t>，我们常说的无线局域网</w:t>
            </w:r>
            <w:proofErr w:type="spellStart"/>
            <w:r>
              <w:t>WiFi</w:t>
            </w:r>
            <w:proofErr w:type="spellEnd"/>
            <w:r>
              <w:rPr>
                <w:rFonts w:hint="eastAsia"/>
              </w:rPr>
              <w:t>就是用的这套标准。</w:t>
            </w:r>
            <w:r>
              <w:t>802.11</w:t>
            </w:r>
            <w:r>
              <w:rPr>
                <w:rFonts w:hint="eastAsia"/>
              </w:rPr>
              <w:t>中规定的无线接入点</w:t>
            </w:r>
            <w:r>
              <w:t>(AP)</w:t>
            </w:r>
            <w:r>
              <w:rPr>
                <w:rFonts w:hint="eastAsia"/>
              </w:rPr>
              <w:t>是用来把无线主机接入网络的基础设施。无线终端通过无线的方式连接到</w:t>
            </w:r>
            <w:r>
              <w:t>AP</w:t>
            </w:r>
            <w:r>
              <w:rPr>
                <w:rFonts w:hint="eastAsia"/>
              </w:rPr>
              <w:t>，而</w:t>
            </w:r>
            <w:r>
              <w:t>AP</w:t>
            </w:r>
            <w:r>
              <w:rPr>
                <w:rFonts w:hint="eastAsia"/>
              </w:rPr>
              <w:t>通常以有线的方式接入本地网络或互联网。实验中用到的无线路由器，是无线</w:t>
            </w:r>
            <w:r>
              <w:t>AP</w:t>
            </w:r>
            <w:r>
              <w:rPr>
                <w:rFonts w:hint="eastAsia"/>
              </w:rPr>
              <w:t>和</w:t>
            </w:r>
            <w:r>
              <w:t>NAT</w:t>
            </w:r>
            <w:r>
              <w:rPr>
                <w:rFonts w:hint="eastAsia"/>
              </w:rPr>
              <w:t>网关“二合一”的设备。</w:t>
            </w:r>
          </w:p>
          <w:p w14:paraId="79F93317" w14:textId="44DB658F" w:rsidR="008468D7" w:rsidRPr="008468D7" w:rsidRDefault="008468D7" w:rsidP="008468D7">
            <w:pPr>
              <w:pStyle w:val="2"/>
              <w:rPr>
                <w:rFonts w:ascii="Times New Roman" w:hAnsi="Times New Roman"/>
                <w:kern w:val="2"/>
                <w:sz w:val="21"/>
                <w:szCs w:val="24"/>
              </w:rPr>
            </w:pPr>
            <w:bookmarkStart w:id="2" w:name="_Toc286735820"/>
            <w:bookmarkStart w:id="3" w:name="_Toc433100423"/>
            <w:r w:rsidRPr="008468D7">
              <w:rPr>
                <w:rFonts w:ascii="Times New Roman" w:hAnsi="Times New Roman" w:hint="eastAsia"/>
                <w:kern w:val="2"/>
                <w:sz w:val="21"/>
                <w:szCs w:val="24"/>
              </w:rPr>
              <w:t>七、注意事项</w:t>
            </w:r>
            <w:bookmarkEnd w:id="2"/>
            <w:bookmarkEnd w:id="3"/>
          </w:p>
          <w:p w14:paraId="6829EE64" w14:textId="77777777" w:rsidR="008468D7" w:rsidRDefault="008468D7" w:rsidP="008468D7">
            <w:pPr>
              <w:ind w:firstLine="420"/>
            </w:pPr>
            <w:r>
              <w:rPr>
                <w:rFonts w:hint="eastAsia"/>
              </w:rPr>
              <w:t>在实际的无线路由器配置中，可能还需要修改</w:t>
            </w:r>
            <w:r>
              <w:t>NAT</w:t>
            </w:r>
            <w:r>
              <w:rPr>
                <w:rFonts w:hint="eastAsia"/>
              </w:rPr>
              <w:t>相关配置、激活</w:t>
            </w:r>
            <w:r>
              <w:t>DNS</w:t>
            </w:r>
            <w:r>
              <w:rPr>
                <w:rFonts w:hint="eastAsia"/>
              </w:rPr>
              <w:t>配置、并根据网络运营商提供的</w:t>
            </w:r>
            <w:r>
              <w:t>DNS</w:t>
            </w:r>
            <w:r>
              <w:rPr>
                <w:rFonts w:hint="eastAsia"/>
              </w:rPr>
              <w:t>地址配置路由器的</w:t>
            </w:r>
            <w:r>
              <w:t>DNS</w:t>
            </w:r>
            <w:r>
              <w:rPr>
                <w:rFonts w:hint="eastAsia"/>
              </w:rPr>
              <w:t>服务器地址。</w:t>
            </w:r>
          </w:p>
          <w:p w14:paraId="69F6C475" w14:textId="12CC0B4D" w:rsidR="0077797F" w:rsidRPr="008468D7" w:rsidRDefault="0077797F"/>
        </w:tc>
      </w:tr>
      <w:tr w:rsidR="0077797F" w14:paraId="024C5953" w14:textId="77777777" w:rsidTr="0071364B">
        <w:trPr>
          <w:trHeight w:val="2674"/>
        </w:trPr>
        <w:tc>
          <w:tcPr>
            <w:tcW w:w="82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7E8AD" w14:textId="77777777" w:rsidR="0077797F" w:rsidRDefault="00000000">
            <w:r>
              <w:rPr>
                <w:rFonts w:hint="eastAsia"/>
                <w:sz w:val="24"/>
                <w:szCs w:val="32"/>
              </w:rPr>
              <w:lastRenderedPageBreak/>
              <w:t>指导教师评语：</w:t>
            </w:r>
            <w:r>
              <w:rPr>
                <w:b/>
                <w:bCs/>
                <w:sz w:val="28"/>
                <w:szCs w:val="36"/>
              </w:rPr>
              <w:t xml:space="preserve">    </w:t>
            </w:r>
            <w:r>
              <w:t xml:space="preserve">                                    </w:t>
            </w:r>
          </w:p>
          <w:p w14:paraId="0CEDC5B1" w14:textId="77777777" w:rsidR="0077797F" w:rsidRDefault="0077797F"/>
          <w:p w14:paraId="410BA121" w14:textId="77777777" w:rsidR="0077797F" w:rsidRDefault="0077797F"/>
          <w:p w14:paraId="3E92B5BD" w14:textId="77777777" w:rsidR="0077797F" w:rsidRDefault="0077797F"/>
          <w:p w14:paraId="60721261" w14:textId="77777777" w:rsidR="0077797F" w:rsidRDefault="0077797F"/>
          <w:p w14:paraId="0E3A76CE" w14:textId="77777777" w:rsidR="0077797F" w:rsidRDefault="0077797F"/>
          <w:p w14:paraId="685A3879" w14:textId="77777777" w:rsidR="0077797F" w:rsidRDefault="00000000">
            <w:pPr>
              <w:ind w:firstLineChars="700" w:firstLine="1680"/>
            </w:pPr>
            <w:r>
              <w:rPr>
                <w:rFonts w:hint="eastAsia"/>
                <w:sz w:val="24"/>
                <w:szCs w:val="32"/>
              </w:rPr>
              <w:t>指导教师签名：</w:t>
            </w:r>
            <w:r>
              <w:rPr>
                <w:rFonts w:hint="eastAsia"/>
                <w:sz w:val="24"/>
                <w:szCs w:val="32"/>
                <w:u w:val="single"/>
              </w:rPr>
              <w:t xml:space="preserve">               </w:t>
            </w:r>
            <w:r>
              <w:rPr>
                <w:rFonts w:hint="eastAsia"/>
                <w:sz w:val="24"/>
                <w:szCs w:val="32"/>
              </w:rPr>
              <w:t xml:space="preserve">       20   </w:t>
            </w:r>
            <w:r>
              <w:rPr>
                <w:rFonts w:hint="eastAsia"/>
                <w:sz w:val="24"/>
                <w:szCs w:val="32"/>
              </w:rPr>
              <w:t>年</w:t>
            </w:r>
            <w:r>
              <w:rPr>
                <w:sz w:val="24"/>
                <w:szCs w:val="32"/>
              </w:rPr>
              <w:t xml:space="preserve">   </w:t>
            </w:r>
            <w:r>
              <w:rPr>
                <w:rFonts w:hint="eastAsia"/>
                <w:sz w:val="24"/>
                <w:szCs w:val="32"/>
              </w:rPr>
              <w:t>月</w:t>
            </w:r>
            <w:r>
              <w:rPr>
                <w:sz w:val="24"/>
                <w:szCs w:val="32"/>
              </w:rPr>
              <w:t xml:space="preserve">   </w:t>
            </w:r>
            <w:r>
              <w:rPr>
                <w:rFonts w:hint="eastAsia"/>
                <w:sz w:val="24"/>
                <w:szCs w:val="32"/>
              </w:rPr>
              <w:t>日</w:t>
            </w:r>
          </w:p>
        </w:tc>
      </w:tr>
    </w:tbl>
    <w:p w14:paraId="50832008" w14:textId="77777777" w:rsidR="0077797F" w:rsidRDefault="0077797F"/>
    <w:sectPr w:rsidR="0077797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A73FC"/>
    <w:multiLevelType w:val="multilevel"/>
    <w:tmpl w:val="D500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43FCE"/>
    <w:multiLevelType w:val="multilevel"/>
    <w:tmpl w:val="02DE7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D4F83"/>
    <w:multiLevelType w:val="multilevel"/>
    <w:tmpl w:val="0F28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B14E7"/>
    <w:multiLevelType w:val="multilevel"/>
    <w:tmpl w:val="0ECE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340AD"/>
    <w:multiLevelType w:val="multilevel"/>
    <w:tmpl w:val="DBEC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2CFF"/>
    <w:multiLevelType w:val="multilevel"/>
    <w:tmpl w:val="D16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53695"/>
    <w:multiLevelType w:val="multilevel"/>
    <w:tmpl w:val="554C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706F8"/>
    <w:multiLevelType w:val="multilevel"/>
    <w:tmpl w:val="298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067893">
    <w:abstractNumId w:val="1"/>
  </w:num>
  <w:num w:numId="2" w16cid:durableId="359356829">
    <w:abstractNumId w:val="0"/>
  </w:num>
  <w:num w:numId="3" w16cid:durableId="1350840041">
    <w:abstractNumId w:val="3"/>
  </w:num>
  <w:num w:numId="4" w16cid:durableId="110324761">
    <w:abstractNumId w:val="6"/>
  </w:num>
  <w:num w:numId="5" w16cid:durableId="527372992">
    <w:abstractNumId w:val="5"/>
  </w:num>
  <w:num w:numId="6" w16cid:durableId="906918337">
    <w:abstractNumId w:val="7"/>
  </w:num>
  <w:num w:numId="7" w16cid:durableId="966618814">
    <w:abstractNumId w:val="4"/>
  </w:num>
  <w:num w:numId="8" w16cid:durableId="1734808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jb3VudCI6MiwiaGRpZCI6IjQ1NzVhZDNjMjdjYThmN2E2Y2RhMzQyMWUyMzc4MGYwIiwidXNlckNvdW50IjoyfQ=="/>
  </w:docVars>
  <w:rsids>
    <w:rsidRoot w:val="23ED11B5"/>
    <w:rsid w:val="00000383"/>
    <w:rsid w:val="00003E57"/>
    <w:rsid w:val="00010CEF"/>
    <w:rsid w:val="00013F68"/>
    <w:rsid w:val="00016230"/>
    <w:rsid w:val="000225D1"/>
    <w:rsid w:val="00026784"/>
    <w:rsid w:val="00027B09"/>
    <w:rsid w:val="000317E8"/>
    <w:rsid w:val="00034628"/>
    <w:rsid w:val="00044270"/>
    <w:rsid w:val="000536A7"/>
    <w:rsid w:val="000621AC"/>
    <w:rsid w:val="0006259D"/>
    <w:rsid w:val="00065C26"/>
    <w:rsid w:val="00065E2C"/>
    <w:rsid w:val="0007035B"/>
    <w:rsid w:val="0007190D"/>
    <w:rsid w:val="000776C3"/>
    <w:rsid w:val="00082D43"/>
    <w:rsid w:val="0008358E"/>
    <w:rsid w:val="00083AF4"/>
    <w:rsid w:val="00084F34"/>
    <w:rsid w:val="00086144"/>
    <w:rsid w:val="00097BF8"/>
    <w:rsid w:val="000A2C51"/>
    <w:rsid w:val="000A7651"/>
    <w:rsid w:val="000B263E"/>
    <w:rsid w:val="000B3A90"/>
    <w:rsid w:val="000B5BCD"/>
    <w:rsid w:val="000B62DB"/>
    <w:rsid w:val="000B69C8"/>
    <w:rsid w:val="000B7193"/>
    <w:rsid w:val="000C281A"/>
    <w:rsid w:val="000C47E9"/>
    <w:rsid w:val="000C6374"/>
    <w:rsid w:val="000C7527"/>
    <w:rsid w:val="000E0B1B"/>
    <w:rsid w:val="000E11A5"/>
    <w:rsid w:val="000E6558"/>
    <w:rsid w:val="000F2618"/>
    <w:rsid w:val="000F40AB"/>
    <w:rsid w:val="000F6ABC"/>
    <w:rsid w:val="00106EFF"/>
    <w:rsid w:val="001071C7"/>
    <w:rsid w:val="00112C76"/>
    <w:rsid w:val="00114B8C"/>
    <w:rsid w:val="00115128"/>
    <w:rsid w:val="001175DD"/>
    <w:rsid w:val="001206FE"/>
    <w:rsid w:val="0012467B"/>
    <w:rsid w:val="00126BC4"/>
    <w:rsid w:val="00127543"/>
    <w:rsid w:val="001321F6"/>
    <w:rsid w:val="00140873"/>
    <w:rsid w:val="00141CCC"/>
    <w:rsid w:val="00147FC0"/>
    <w:rsid w:val="0015000A"/>
    <w:rsid w:val="00151976"/>
    <w:rsid w:val="001556DA"/>
    <w:rsid w:val="00175A97"/>
    <w:rsid w:val="0018369F"/>
    <w:rsid w:val="00187426"/>
    <w:rsid w:val="00192756"/>
    <w:rsid w:val="00193366"/>
    <w:rsid w:val="001B058B"/>
    <w:rsid w:val="001B1F52"/>
    <w:rsid w:val="001C1794"/>
    <w:rsid w:val="001C339B"/>
    <w:rsid w:val="001C7F13"/>
    <w:rsid w:val="001D0033"/>
    <w:rsid w:val="001D3A84"/>
    <w:rsid w:val="001D5679"/>
    <w:rsid w:val="001E2F7F"/>
    <w:rsid w:val="001E4B6A"/>
    <w:rsid w:val="001F2903"/>
    <w:rsid w:val="001F4300"/>
    <w:rsid w:val="001F7821"/>
    <w:rsid w:val="002013C5"/>
    <w:rsid w:val="00202C85"/>
    <w:rsid w:val="002161D5"/>
    <w:rsid w:val="00216A9F"/>
    <w:rsid w:val="00222F3F"/>
    <w:rsid w:val="0023123A"/>
    <w:rsid w:val="0023166D"/>
    <w:rsid w:val="00233E06"/>
    <w:rsid w:val="002349A5"/>
    <w:rsid w:val="002367A4"/>
    <w:rsid w:val="00241CF2"/>
    <w:rsid w:val="002464C6"/>
    <w:rsid w:val="002605F2"/>
    <w:rsid w:val="00263130"/>
    <w:rsid w:val="002632BE"/>
    <w:rsid w:val="0027023C"/>
    <w:rsid w:val="00271252"/>
    <w:rsid w:val="00274984"/>
    <w:rsid w:val="002810F6"/>
    <w:rsid w:val="00282726"/>
    <w:rsid w:val="00283F87"/>
    <w:rsid w:val="00287BA8"/>
    <w:rsid w:val="00292695"/>
    <w:rsid w:val="002A337E"/>
    <w:rsid w:val="002A5CC4"/>
    <w:rsid w:val="002B0366"/>
    <w:rsid w:val="002B7003"/>
    <w:rsid w:val="002B787D"/>
    <w:rsid w:val="002C0D15"/>
    <w:rsid w:val="002C2F7F"/>
    <w:rsid w:val="002D1EAB"/>
    <w:rsid w:val="002D3337"/>
    <w:rsid w:val="002D5C3B"/>
    <w:rsid w:val="002D6F5D"/>
    <w:rsid w:val="002E41F4"/>
    <w:rsid w:val="002E4231"/>
    <w:rsid w:val="002E5130"/>
    <w:rsid w:val="002F0AD0"/>
    <w:rsid w:val="002F5422"/>
    <w:rsid w:val="003000D8"/>
    <w:rsid w:val="00303720"/>
    <w:rsid w:val="00304A99"/>
    <w:rsid w:val="00311D18"/>
    <w:rsid w:val="00312175"/>
    <w:rsid w:val="00312C94"/>
    <w:rsid w:val="00326514"/>
    <w:rsid w:val="003326E4"/>
    <w:rsid w:val="00332AD7"/>
    <w:rsid w:val="00337E3C"/>
    <w:rsid w:val="0034013B"/>
    <w:rsid w:val="0034076C"/>
    <w:rsid w:val="0034752A"/>
    <w:rsid w:val="003605F1"/>
    <w:rsid w:val="00360A01"/>
    <w:rsid w:val="00362DB7"/>
    <w:rsid w:val="00363DA6"/>
    <w:rsid w:val="00363FB2"/>
    <w:rsid w:val="0037687E"/>
    <w:rsid w:val="00384CD8"/>
    <w:rsid w:val="00386417"/>
    <w:rsid w:val="00386ABA"/>
    <w:rsid w:val="003973F9"/>
    <w:rsid w:val="003A7E6A"/>
    <w:rsid w:val="003B288F"/>
    <w:rsid w:val="003B3B69"/>
    <w:rsid w:val="003C3371"/>
    <w:rsid w:val="003C61FC"/>
    <w:rsid w:val="003D3CD1"/>
    <w:rsid w:val="003F27E0"/>
    <w:rsid w:val="004014F3"/>
    <w:rsid w:val="00407DDA"/>
    <w:rsid w:val="00411B79"/>
    <w:rsid w:val="00412B1F"/>
    <w:rsid w:val="00416271"/>
    <w:rsid w:val="00420C4F"/>
    <w:rsid w:val="00425027"/>
    <w:rsid w:val="00430020"/>
    <w:rsid w:val="00437250"/>
    <w:rsid w:val="004541BA"/>
    <w:rsid w:val="00456435"/>
    <w:rsid w:val="0046199F"/>
    <w:rsid w:val="0046270C"/>
    <w:rsid w:val="0046385B"/>
    <w:rsid w:val="004648E1"/>
    <w:rsid w:val="00470AA2"/>
    <w:rsid w:val="00473677"/>
    <w:rsid w:val="0047505C"/>
    <w:rsid w:val="00481CD9"/>
    <w:rsid w:val="004825C9"/>
    <w:rsid w:val="00484E4D"/>
    <w:rsid w:val="00485898"/>
    <w:rsid w:val="00486500"/>
    <w:rsid w:val="00493DDA"/>
    <w:rsid w:val="00493F5E"/>
    <w:rsid w:val="0049757F"/>
    <w:rsid w:val="00497D3C"/>
    <w:rsid w:val="00497FDD"/>
    <w:rsid w:val="004A1849"/>
    <w:rsid w:val="004A372C"/>
    <w:rsid w:val="004A48E0"/>
    <w:rsid w:val="004A4D75"/>
    <w:rsid w:val="004A5381"/>
    <w:rsid w:val="004A71B6"/>
    <w:rsid w:val="004B0373"/>
    <w:rsid w:val="004B1E0F"/>
    <w:rsid w:val="004B225C"/>
    <w:rsid w:val="004C12BF"/>
    <w:rsid w:val="004C4CEE"/>
    <w:rsid w:val="004D2054"/>
    <w:rsid w:val="004D687E"/>
    <w:rsid w:val="004D7A7F"/>
    <w:rsid w:val="004D7B2F"/>
    <w:rsid w:val="004D7DD1"/>
    <w:rsid w:val="004E0334"/>
    <w:rsid w:val="004E50ED"/>
    <w:rsid w:val="004E7251"/>
    <w:rsid w:val="004F2937"/>
    <w:rsid w:val="004F2947"/>
    <w:rsid w:val="004F7BD2"/>
    <w:rsid w:val="00510C6F"/>
    <w:rsid w:val="00510E43"/>
    <w:rsid w:val="00511608"/>
    <w:rsid w:val="00511CC8"/>
    <w:rsid w:val="0051343E"/>
    <w:rsid w:val="00513DE7"/>
    <w:rsid w:val="0051475F"/>
    <w:rsid w:val="00514ECA"/>
    <w:rsid w:val="00531F32"/>
    <w:rsid w:val="00534CE9"/>
    <w:rsid w:val="00534EAA"/>
    <w:rsid w:val="00536718"/>
    <w:rsid w:val="00542C38"/>
    <w:rsid w:val="00544D4E"/>
    <w:rsid w:val="0055199E"/>
    <w:rsid w:val="00552EDF"/>
    <w:rsid w:val="005535EE"/>
    <w:rsid w:val="005542A1"/>
    <w:rsid w:val="005542F7"/>
    <w:rsid w:val="00560CE3"/>
    <w:rsid w:val="0056269F"/>
    <w:rsid w:val="00567B1E"/>
    <w:rsid w:val="00580093"/>
    <w:rsid w:val="00587CEF"/>
    <w:rsid w:val="005A7BBE"/>
    <w:rsid w:val="005B1489"/>
    <w:rsid w:val="005B4649"/>
    <w:rsid w:val="005B4ED1"/>
    <w:rsid w:val="005C1829"/>
    <w:rsid w:val="005D0400"/>
    <w:rsid w:val="005D3AB9"/>
    <w:rsid w:val="005D3C50"/>
    <w:rsid w:val="005D444C"/>
    <w:rsid w:val="005D7405"/>
    <w:rsid w:val="005E3229"/>
    <w:rsid w:val="005E3A86"/>
    <w:rsid w:val="005E7A19"/>
    <w:rsid w:val="005F0311"/>
    <w:rsid w:val="005F3885"/>
    <w:rsid w:val="005F416B"/>
    <w:rsid w:val="005F53DA"/>
    <w:rsid w:val="005F668E"/>
    <w:rsid w:val="00600BEA"/>
    <w:rsid w:val="00606A10"/>
    <w:rsid w:val="00614C2A"/>
    <w:rsid w:val="0062211F"/>
    <w:rsid w:val="00623A76"/>
    <w:rsid w:val="00633362"/>
    <w:rsid w:val="006476D0"/>
    <w:rsid w:val="00654031"/>
    <w:rsid w:val="006665EE"/>
    <w:rsid w:val="0066737B"/>
    <w:rsid w:val="006736A0"/>
    <w:rsid w:val="00676E55"/>
    <w:rsid w:val="00677DB7"/>
    <w:rsid w:val="00682B7A"/>
    <w:rsid w:val="00683021"/>
    <w:rsid w:val="006832C1"/>
    <w:rsid w:val="00690F3A"/>
    <w:rsid w:val="0069282B"/>
    <w:rsid w:val="00693492"/>
    <w:rsid w:val="006934FE"/>
    <w:rsid w:val="00693923"/>
    <w:rsid w:val="00693D42"/>
    <w:rsid w:val="006A0AB1"/>
    <w:rsid w:val="006A44C5"/>
    <w:rsid w:val="006B301D"/>
    <w:rsid w:val="006B5D4B"/>
    <w:rsid w:val="006B6606"/>
    <w:rsid w:val="006C3480"/>
    <w:rsid w:val="006C4AFA"/>
    <w:rsid w:val="006C5BF2"/>
    <w:rsid w:val="006D2487"/>
    <w:rsid w:val="006D2BAE"/>
    <w:rsid w:val="006D7C8B"/>
    <w:rsid w:val="006E7B4D"/>
    <w:rsid w:val="006F01E6"/>
    <w:rsid w:val="006F4613"/>
    <w:rsid w:val="007061BC"/>
    <w:rsid w:val="00712D31"/>
    <w:rsid w:val="0071364B"/>
    <w:rsid w:val="00714246"/>
    <w:rsid w:val="00714720"/>
    <w:rsid w:val="00715102"/>
    <w:rsid w:val="00723002"/>
    <w:rsid w:val="0072338C"/>
    <w:rsid w:val="00724ECB"/>
    <w:rsid w:val="007261CD"/>
    <w:rsid w:val="00726CAC"/>
    <w:rsid w:val="00731883"/>
    <w:rsid w:val="007329D3"/>
    <w:rsid w:val="00733033"/>
    <w:rsid w:val="00737DF5"/>
    <w:rsid w:val="00740A8D"/>
    <w:rsid w:val="00741788"/>
    <w:rsid w:val="007436B6"/>
    <w:rsid w:val="00743C59"/>
    <w:rsid w:val="00744C37"/>
    <w:rsid w:val="00760E2E"/>
    <w:rsid w:val="007667BE"/>
    <w:rsid w:val="007739DF"/>
    <w:rsid w:val="00773DC7"/>
    <w:rsid w:val="0077797F"/>
    <w:rsid w:val="00782E3D"/>
    <w:rsid w:val="00784962"/>
    <w:rsid w:val="007859B5"/>
    <w:rsid w:val="00785EB6"/>
    <w:rsid w:val="007A4A6B"/>
    <w:rsid w:val="007A73A9"/>
    <w:rsid w:val="007B26B9"/>
    <w:rsid w:val="007B35D1"/>
    <w:rsid w:val="007C0D08"/>
    <w:rsid w:val="007C23CA"/>
    <w:rsid w:val="007C4422"/>
    <w:rsid w:val="007D7035"/>
    <w:rsid w:val="007E0595"/>
    <w:rsid w:val="007E48B6"/>
    <w:rsid w:val="007E4EEE"/>
    <w:rsid w:val="007F4D8F"/>
    <w:rsid w:val="007F581E"/>
    <w:rsid w:val="007F66C3"/>
    <w:rsid w:val="00802736"/>
    <w:rsid w:val="00803868"/>
    <w:rsid w:val="00811CC7"/>
    <w:rsid w:val="0081683F"/>
    <w:rsid w:val="00820C8F"/>
    <w:rsid w:val="0082130A"/>
    <w:rsid w:val="00827731"/>
    <w:rsid w:val="008468D7"/>
    <w:rsid w:val="008505B8"/>
    <w:rsid w:val="00851FA3"/>
    <w:rsid w:val="00852902"/>
    <w:rsid w:val="00854BF3"/>
    <w:rsid w:val="00862B16"/>
    <w:rsid w:val="0086773F"/>
    <w:rsid w:val="00874862"/>
    <w:rsid w:val="008755EA"/>
    <w:rsid w:val="00880C3A"/>
    <w:rsid w:val="00883CA3"/>
    <w:rsid w:val="008877C5"/>
    <w:rsid w:val="00891994"/>
    <w:rsid w:val="0089288D"/>
    <w:rsid w:val="008943ED"/>
    <w:rsid w:val="008959DF"/>
    <w:rsid w:val="00896AA8"/>
    <w:rsid w:val="008B1BAA"/>
    <w:rsid w:val="008B323C"/>
    <w:rsid w:val="008C211F"/>
    <w:rsid w:val="008C4169"/>
    <w:rsid w:val="008C43DB"/>
    <w:rsid w:val="008D13ED"/>
    <w:rsid w:val="008D27C9"/>
    <w:rsid w:val="008D41EE"/>
    <w:rsid w:val="008E3E05"/>
    <w:rsid w:val="008E5778"/>
    <w:rsid w:val="008E5C93"/>
    <w:rsid w:val="008F5CF1"/>
    <w:rsid w:val="00902565"/>
    <w:rsid w:val="00902CF0"/>
    <w:rsid w:val="00904719"/>
    <w:rsid w:val="00910869"/>
    <w:rsid w:val="00910A25"/>
    <w:rsid w:val="00912149"/>
    <w:rsid w:val="0091645D"/>
    <w:rsid w:val="00921A3D"/>
    <w:rsid w:val="009263AA"/>
    <w:rsid w:val="00934551"/>
    <w:rsid w:val="00941810"/>
    <w:rsid w:val="009436D1"/>
    <w:rsid w:val="00952065"/>
    <w:rsid w:val="00952A41"/>
    <w:rsid w:val="00954213"/>
    <w:rsid w:val="00954CDD"/>
    <w:rsid w:val="00966A89"/>
    <w:rsid w:val="00972965"/>
    <w:rsid w:val="0097436D"/>
    <w:rsid w:val="00974482"/>
    <w:rsid w:val="00976A00"/>
    <w:rsid w:val="00976F20"/>
    <w:rsid w:val="00986C6A"/>
    <w:rsid w:val="0098743D"/>
    <w:rsid w:val="00992740"/>
    <w:rsid w:val="00992D3D"/>
    <w:rsid w:val="00993566"/>
    <w:rsid w:val="00995BBA"/>
    <w:rsid w:val="00997712"/>
    <w:rsid w:val="009A0447"/>
    <w:rsid w:val="009A1213"/>
    <w:rsid w:val="009B10FE"/>
    <w:rsid w:val="009B1D55"/>
    <w:rsid w:val="009B4A2B"/>
    <w:rsid w:val="009C2D77"/>
    <w:rsid w:val="009C3F78"/>
    <w:rsid w:val="009C516D"/>
    <w:rsid w:val="009C5CA3"/>
    <w:rsid w:val="009C745D"/>
    <w:rsid w:val="009D0468"/>
    <w:rsid w:val="009D2956"/>
    <w:rsid w:val="009D3435"/>
    <w:rsid w:val="009D7669"/>
    <w:rsid w:val="009E0D89"/>
    <w:rsid w:val="009E10F4"/>
    <w:rsid w:val="009F03E0"/>
    <w:rsid w:val="009F151B"/>
    <w:rsid w:val="009F5386"/>
    <w:rsid w:val="009F7BEF"/>
    <w:rsid w:val="00A00FE2"/>
    <w:rsid w:val="00A12276"/>
    <w:rsid w:val="00A1312A"/>
    <w:rsid w:val="00A17C2C"/>
    <w:rsid w:val="00A23628"/>
    <w:rsid w:val="00A23CBD"/>
    <w:rsid w:val="00A32511"/>
    <w:rsid w:val="00A3581F"/>
    <w:rsid w:val="00A36A98"/>
    <w:rsid w:val="00A378C6"/>
    <w:rsid w:val="00A40C21"/>
    <w:rsid w:val="00A41E9C"/>
    <w:rsid w:val="00A43879"/>
    <w:rsid w:val="00A569A8"/>
    <w:rsid w:val="00A6165A"/>
    <w:rsid w:val="00A63FB4"/>
    <w:rsid w:val="00A75F0F"/>
    <w:rsid w:val="00A81CC5"/>
    <w:rsid w:val="00A8237D"/>
    <w:rsid w:val="00A8429C"/>
    <w:rsid w:val="00A95A3F"/>
    <w:rsid w:val="00A979A1"/>
    <w:rsid w:val="00AA321D"/>
    <w:rsid w:val="00AA7E0E"/>
    <w:rsid w:val="00AB3CC4"/>
    <w:rsid w:val="00AB7AC7"/>
    <w:rsid w:val="00AC42FD"/>
    <w:rsid w:val="00AC682C"/>
    <w:rsid w:val="00AC6C87"/>
    <w:rsid w:val="00AD3450"/>
    <w:rsid w:val="00AE30EC"/>
    <w:rsid w:val="00AE3F1F"/>
    <w:rsid w:val="00AE7CE5"/>
    <w:rsid w:val="00AF25F9"/>
    <w:rsid w:val="00AF7894"/>
    <w:rsid w:val="00B20B1C"/>
    <w:rsid w:val="00B32D9D"/>
    <w:rsid w:val="00B45C75"/>
    <w:rsid w:val="00B52682"/>
    <w:rsid w:val="00B52A0F"/>
    <w:rsid w:val="00B54423"/>
    <w:rsid w:val="00B572C4"/>
    <w:rsid w:val="00B6545F"/>
    <w:rsid w:val="00B71C81"/>
    <w:rsid w:val="00B74620"/>
    <w:rsid w:val="00B77310"/>
    <w:rsid w:val="00B84935"/>
    <w:rsid w:val="00B9326D"/>
    <w:rsid w:val="00B94FF0"/>
    <w:rsid w:val="00B95B25"/>
    <w:rsid w:val="00B95E14"/>
    <w:rsid w:val="00BA6944"/>
    <w:rsid w:val="00BB11C6"/>
    <w:rsid w:val="00BB2C86"/>
    <w:rsid w:val="00BC0A12"/>
    <w:rsid w:val="00BC18E6"/>
    <w:rsid w:val="00BC5171"/>
    <w:rsid w:val="00BC643E"/>
    <w:rsid w:val="00BC6B76"/>
    <w:rsid w:val="00BD0762"/>
    <w:rsid w:val="00BD670E"/>
    <w:rsid w:val="00BE5B2C"/>
    <w:rsid w:val="00BF1309"/>
    <w:rsid w:val="00BF1478"/>
    <w:rsid w:val="00BF2B24"/>
    <w:rsid w:val="00BF4046"/>
    <w:rsid w:val="00C00216"/>
    <w:rsid w:val="00C0737B"/>
    <w:rsid w:val="00C07E2A"/>
    <w:rsid w:val="00C2525E"/>
    <w:rsid w:val="00C26EA1"/>
    <w:rsid w:val="00C32FDD"/>
    <w:rsid w:val="00C33042"/>
    <w:rsid w:val="00C3597F"/>
    <w:rsid w:val="00C372A8"/>
    <w:rsid w:val="00C40A58"/>
    <w:rsid w:val="00C40C63"/>
    <w:rsid w:val="00C40E4D"/>
    <w:rsid w:val="00C433A3"/>
    <w:rsid w:val="00C52CA7"/>
    <w:rsid w:val="00C52D70"/>
    <w:rsid w:val="00C57AA2"/>
    <w:rsid w:val="00C671E1"/>
    <w:rsid w:val="00C70EEE"/>
    <w:rsid w:val="00C72A75"/>
    <w:rsid w:val="00C74CC3"/>
    <w:rsid w:val="00C809EF"/>
    <w:rsid w:val="00C87B6F"/>
    <w:rsid w:val="00CA3442"/>
    <w:rsid w:val="00CA5381"/>
    <w:rsid w:val="00CA5DC1"/>
    <w:rsid w:val="00CA7210"/>
    <w:rsid w:val="00CA767C"/>
    <w:rsid w:val="00CC3ED7"/>
    <w:rsid w:val="00CD799C"/>
    <w:rsid w:val="00CE5411"/>
    <w:rsid w:val="00CE5A23"/>
    <w:rsid w:val="00CE7476"/>
    <w:rsid w:val="00CE7602"/>
    <w:rsid w:val="00CF4606"/>
    <w:rsid w:val="00CF5034"/>
    <w:rsid w:val="00CF5495"/>
    <w:rsid w:val="00D01318"/>
    <w:rsid w:val="00D02658"/>
    <w:rsid w:val="00D04434"/>
    <w:rsid w:val="00D045B5"/>
    <w:rsid w:val="00D059B4"/>
    <w:rsid w:val="00D07541"/>
    <w:rsid w:val="00D10C6C"/>
    <w:rsid w:val="00D137A0"/>
    <w:rsid w:val="00D147CA"/>
    <w:rsid w:val="00D2103E"/>
    <w:rsid w:val="00D2253A"/>
    <w:rsid w:val="00D22798"/>
    <w:rsid w:val="00D40782"/>
    <w:rsid w:val="00D414CE"/>
    <w:rsid w:val="00D448B8"/>
    <w:rsid w:val="00D54E08"/>
    <w:rsid w:val="00D552BD"/>
    <w:rsid w:val="00D561B5"/>
    <w:rsid w:val="00D57C18"/>
    <w:rsid w:val="00D60775"/>
    <w:rsid w:val="00D6285D"/>
    <w:rsid w:val="00D6313D"/>
    <w:rsid w:val="00D653AE"/>
    <w:rsid w:val="00D66CF2"/>
    <w:rsid w:val="00D67107"/>
    <w:rsid w:val="00D67E36"/>
    <w:rsid w:val="00D74016"/>
    <w:rsid w:val="00D84AC8"/>
    <w:rsid w:val="00D91379"/>
    <w:rsid w:val="00D91FE2"/>
    <w:rsid w:val="00D95CB0"/>
    <w:rsid w:val="00D97931"/>
    <w:rsid w:val="00DA3477"/>
    <w:rsid w:val="00DB16E5"/>
    <w:rsid w:val="00DB183A"/>
    <w:rsid w:val="00DB262B"/>
    <w:rsid w:val="00DB43DD"/>
    <w:rsid w:val="00DB734C"/>
    <w:rsid w:val="00DB7589"/>
    <w:rsid w:val="00DC388A"/>
    <w:rsid w:val="00DC48D2"/>
    <w:rsid w:val="00DC4B26"/>
    <w:rsid w:val="00DD22EA"/>
    <w:rsid w:val="00DD36C9"/>
    <w:rsid w:val="00DD5F6E"/>
    <w:rsid w:val="00DE42A5"/>
    <w:rsid w:val="00DF54D4"/>
    <w:rsid w:val="00DF6D09"/>
    <w:rsid w:val="00E00464"/>
    <w:rsid w:val="00E02CE9"/>
    <w:rsid w:val="00E12197"/>
    <w:rsid w:val="00E1340F"/>
    <w:rsid w:val="00E13892"/>
    <w:rsid w:val="00E13DB7"/>
    <w:rsid w:val="00E13F84"/>
    <w:rsid w:val="00E16185"/>
    <w:rsid w:val="00E1733E"/>
    <w:rsid w:val="00E20936"/>
    <w:rsid w:val="00E21519"/>
    <w:rsid w:val="00E2643E"/>
    <w:rsid w:val="00E277DB"/>
    <w:rsid w:val="00E30AC2"/>
    <w:rsid w:val="00E31D61"/>
    <w:rsid w:val="00E34CC3"/>
    <w:rsid w:val="00E3699B"/>
    <w:rsid w:val="00E408F9"/>
    <w:rsid w:val="00E40A5F"/>
    <w:rsid w:val="00E411EC"/>
    <w:rsid w:val="00E53AB4"/>
    <w:rsid w:val="00E5765C"/>
    <w:rsid w:val="00E5786A"/>
    <w:rsid w:val="00E6034C"/>
    <w:rsid w:val="00E72AE5"/>
    <w:rsid w:val="00E73501"/>
    <w:rsid w:val="00E775DD"/>
    <w:rsid w:val="00E9242F"/>
    <w:rsid w:val="00E94D1A"/>
    <w:rsid w:val="00E95701"/>
    <w:rsid w:val="00E96E89"/>
    <w:rsid w:val="00EA1505"/>
    <w:rsid w:val="00EB1037"/>
    <w:rsid w:val="00EB3CB2"/>
    <w:rsid w:val="00EC0CA4"/>
    <w:rsid w:val="00EC462B"/>
    <w:rsid w:val="00EC6459"/>
    <w:rsid w:val="00EC6B91"/>
    <w:rsid w:val="00ED1576"/>
    <w:rsid w:val="00ED2942"/>
    <w:rsid w:val="00ED61D5"/>
    <w:rsid w:val="00ED67E2"/>
    <w:rsid w:val="00EE0C97"/>
    <w:rsid w:val="00EE5791"/>
    <w:rsid w:val="00EF12ED"/>
    <w:rsid w:val="00EF20B8"/>
    <w:rsid w:val="00EF63EB"/>
    <w:rsid w:val="00F027DB"/>
    <w:rsid w:val="00F0368E"/>
    <w:rsid w:val="00F13893"/>
    <w:rsid w:val="00F14764"/>
    <w:rsid w:val="00F15595"/>
    <w:rsid w:val="00F16CA9"/>
    <w:rsid w:val="00F201FD"/>
    <w:rsid w:val="00F21512"/>
    <w:rsid w:val="00F234A1"/>
    <w:rsid w:val="00F24449"/>
    <w:rsid w:val="00F25782"/>
    <w:rsid w:val="00F34501"/>
    <w:rsid w:val="00F40741"/>
    <w:rsid w:val="00F46184"/>
    <w:rsid w:val="00F46865"/>
    <w:rsid w:val="00F63B9A"/>
    <w:rsid w:val="00F65365"/>
    <w:rsid w:val="00F66981"/>
    <w:rsid w:val="00F71915"/>
    <w:rsid w:val="00F74B7F"/>
    <w:rsid w:val="00F81626"/>
    <w:rsid w:val="00F822C4"/>
    <w:rsid w:val="00F8475B"/>
    <w:rsid w:val="00F916BF"/>
    <w:rsid w:val="00F92220"/>
    <w:rsid w:val="00F97707"/>
    <w:rsid w:val="00FA250A"/>
    <w:rsid w:val="00FA6E59"/>
    <w:rsid w:val="00FB7BBD"/>
    <w:rsid w:val="00FC0D25"/>
    <w:rsid w:val="00FC3113"/>
    <w:rsid w:val="00FD131E"/>
    <w:rsid w:val="00FD1FA5"/>
    <w:rsid w:val="00FD2959"/>
    <w:rsid w:val="00FE579C"/>
    <w:rsid w:val="00FE6A90"/>
    <w:rsid w:val="00FF013D"/>
    <w:rsid w:val="00FF4265"/>
    <w:rsid w:val="00FF6241"/>
    <w:rsid w:val="032D29D7"/>
    <w:rsid w:val="23ED11B5"/>
    <w:rsid w:val="40011C8E"/>
    <w:rsid w:val="6B58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1DCB44"/>
  <w15:docId w15:val="{26724784-18B5-42CA-8572-9E3BA629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uiPriority="9" w:qFormat="1"/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qFormat/>
    <w:rsid w:val="008468D7"/>
    <w:pPr>
      <w:keepNext/>
      <w:keepLines/>
      <w:spacing w:before="260" w:after="260"/>
      <w:outlineLvl w:val="1"/>
    </w:pPr>
    <w:rPr>
      <w:rFonts w:ascii="Cambria" w:hAnsi="Cambria"/>
      <w:b/>
      <w:bCs/>
      <w:kern w:val="0"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8468D7"/>
    <w:rPr>
      <w:rFonts w:ascii="Cambria" w:hAnsi="Cambria"/>
      <w:b/>
      <w:bCs/>
      <w:sz w:val="30"/>
      <w:szCs w:val="32"/>
    </w:rPr>
  </w:style>
  <w:style w:type="paragraph" w:styleId="a4">
    <w:name w:val="caption"/>
    <w:basedOn w:val="a"/>
    <w:next w:val="a"/>
    <w:rsid w:val="00E72AE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1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ZH\AppData\Roaming\kingsoft\office6\templates\download\806bc09812f0ad8215252f2fdd50fa22\&#23454;&#39564;&#23454;&#35757;&#25253;&#21578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实验实训报告.doc</Template>
  <TotalTime>22</TotalTime>
  <Pages>7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实验、实训报告</dc:title>
  <dc:creator>刘浩</dc:creator>
  <cp:lastModifiedBy>欣 五</cp:lastModifiedBy>
  <cp:revision>24</cp:revision>
  <cp:lastPrinted>2025-02-24T00:21:00Z</cp:lastPrinted>
  <dcterms:created xsi:type="dcterms:W3CDTF">2026-04-15T07:50:00Z</dcterms:created>
  <dcterms:modified xsi:type="dcterms:W3CDTF">2026-04-21T05:56:00Z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UUID">
    <vt:lpwstr>v1.0_mb_jQtRUqrqJYjMPdHUFL31Bg==</vt:lpwstr>
  </property>
  <property fmtid="{D5CDD505-2E9C-101B-9397-08002B2CF9AE}" pid="3" name="KSOProductBuildVer">
    <vt:lpwstr>2052-12.1.0.19770</vt:lpwstr>
  </property>
  <property fmtid="{D5CDD505-2E9C-101B-9397-08002B2CF9AE}" pid="4" name="ICV">
    <vt:lpwstr>9058D2046C294A3FB4F7CE22FDF386F8_13</vt:lpwstr>
  </property>
  <property fmtid="{D5CDD505-2E9C-101B-9397-08002B2CF9AE}" pid="5" name="KSOTemplateDocerSaveRecord">
    <vt:lpwstr>eyJoZGlkIjoiMmE1YTg5N2Y5OWI2ZTZiNjM0NjIyM2IyMzg4YzQzYzgiLCJ1c2VySWQiOiI2NTI5MTI4NzYifQ==</vt:lpwstr>
  </property>
</Properties>
</file>