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52243" w14:textId="77777777" w:rsidR="00A23FBD" w:rsidRDefault="00000000">
      <w:pPr>
        <w:spacing w:afterLines="100" w:after="312"/>
        <w:jc w:val="center"/>
        <w:rPr>
          <w:b/>
          <w:sz w:val="32"/>
          <w:szCs w:val="32"/>
        </w:rPr>
      </w:pPr>
      <w:r>
        <w:rPr>
          <w:rFonts w:hint="eastAsia"/>
          <w:b/>
          <w:sz w:val="44"/>
          <w:szCs w:val="44"/>
        </w:rPr>
        <w:t>武汉商学院实验（实训）报告</w:t>
      </w:r>
    </w:p>
    <w:p w14:paraId="4FA549EE" w14:textId="76D92F95" w:rsidR="00A23FBD" w:rsidRDefault="00000000">
      <w:pPr>
        <w:spacing w:afterLines="100" w:after="312"/>
        <w:ind w:firstLineChars="500" w:firstLine="1600"/>
      </w:pPr>
      <w:r>
        <w:rPr>
          <w:rFonts w:hint="eastAsia"/>
          <w:bCs/>
          <w:sz w:val="32"/>
          <w:szCs w:val="32"/>
        </w:rPr>
        <w:t>课程名称：</w:t>
      </w:r>
      <w:r>
        <w:rPr>
          <w:rFonts w:hint="eastAsia"/>
          <w:bCs/>
          <w:sz w:val="32"/>
          <w:szCs w:val="32"/>
          <w:u w:val="single"/>
        </w:rPr>
        <w:t xml:space="preserve">        </w:t>
      </w:r>
      <w:r w:rsidR="00C12314">
        <w:rPr>
          <w:rFonts w:hint="eastAsia"/>
          <w:bCs/>
          <w:sz w:val="32"/>
          <w:szCs w:val="32"/>
          <w:u w:val="single"/>
        </w:rPr>
        <w:t>计算机网络</w:t>
      </w:r>
      <w:r>
        <w:rPr>
          <w:rFonts w:hint="eastAsia"/>
          <w:bCs/>
          <w:sz w:val="32"/>
          <w:szCs w:val="32"/>
          <w:u w:val="single"/>
        </w:rPr>
        <w:t xml:space="preserve">             </w:t>
      </w:r>
      <w:r>
        <w:rPr>
          <w:rFonts w:hint="eastAsia"/>
          <w:bCs/>
          <w:sz w:val="32"/>
          <w:szCs w:val="32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28"/>
        <w:gridCol w:w="1519"/>
        <w:gridCol w:w="1267"/>
        <w:gridCol w:w="1346"/>
        <w:gridCol w:w="1199"/>
        <w:gridCol w:w="1237"/>
      </w:tblGrid>
      <w:tr w:rsidR="00C12314" w14:paraId="07DB992E" w14:textId="77777777">
        <w:trPr>
          <w:trHeight w:val="567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11B66" w14:textId="77777777" w:rsidR="00A23FBD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实验（实训）</w:t>
            </w:r>
          </w:p>
          <w:p w14:paraId="5B40C1B5" w14:textId="77777777" w:rsidR="00A23FBD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项目名称</w:t>
            </w:r>
          </w:p>
        </w:tc>
        <w:tc>
          <w:tcPr>
            <w:tcW w:w="6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7E465" w14:textId="15E27E99" w:rsidR="00A23FBD" w:rsidRDefault="00C12314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</w:rPr>
              <w:t>使用网络模拟器</w:t>
            </w:r>
            <w:proofErr w:type="spellStart"/>
            <w:r>
              <w:t>PacketTracer</w:t>
            </w:r>
            <w:proofErr w:type="spellEnd"/>
          </w:p>
        </w:tc>
      </w:tr>
      <w:tr w:rsidR="00C12314" w14:paraId="3C7315CB" w14:textId="77777777">
        <w:trPr>
          <w:trHeight w:val="567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2984D" w14:textId="77777777" w:rsidR="00A23FBD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地</w:t>
            </w:r>
            <w:r>
              <w:rPr>
                <w:rFonts w:hint="eastAsia"/>
                <w:sz w:val="24"/>
                <w:szCs w:val="32"/>
              </w:rPr>
              <w:t xml:space="preserve">    </w:t>
            </w:r>
            <w:r>
              <w:rPr>
                <w:rFonts w:hint="eastAsia"/>
                <w:sz w:val="24"/>
                <w:szCs w:val="32"/>
              </w:rPr>
              <w:t>点</w:t>
            </w:r>
          </w:p>
        </w:tc>
        <w:tc>
          <w:tcPr>
            <w:tcW w:w="6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A310D" w14:textId="2368043B" w:rsidR="00A23FBD" w:rsidRDefault="00A23FBD" w:rsidP="000B458C">
            <w:pPr>
              <w:rPr>
                <w:rFonts w:hint="eastAsia"/>
                <w:sz w:val="24"/>
                <w:szCs w:val="32"/>
              </w:rPr>
            </w:pPr>
          </w:p>
        </w:tc>
      </w:tr>
      <w:tr w:rsidR="00C12314" w14:paraId="49315CCA" w14:textId="77777777">
        <w:trPr>
          <w:trHeight w:val="567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E7CE3" w14:textId="77777777" w:rsidR="00A23FBD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时</w:t>
            </w:r>
            <w:r>
              <w:rPr>
                <w:rFonts w:hint="eastAsia"/>
                <w:sz w:val="24"/>
                <w:szCs w:val="32"/>
              </w:rPr>
              <w:t xml:space="preserve">    </w:t>
            </w:r>
            <w:r>
              <w:rPr>
                <w:rFonts w:hint="eastAsia"/>
                <w:sz w:val="24"/>
                <w:szCs w:val="32"/>
              </w:rPr>
              <w:t>间</w:t>
            </w:r>
          </w:p>
        </w:tc>
        <w:tc>
          <w:tcPr>
            <w:tcW w:w="6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1C71" w14:textId="1E74919B" w:rsidR="00A23FBD" w:rsidRDefault="00C12314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周四</w:t>
            </w:r>
          </w:p>
        </w:tc>
      </w:tr>
      <w:tr w:rsidR="00C12314" w14:paraId="3A9210CE" w14:textId="77777777">
        <w:trPr>
          <w:trHeight w:val="567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0A122" w14:textId="77777777" w:rsidR="00A23FBD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专</w:t>
            </w:r>
            <w:r>
              <w:rPr>
                <w:rFonts w:hint="eastAsia"/>
                <w:sz w:val="24"/>
                <w:szCs w:val="32"/>
              </w:rPr>
              <w:t xml:space="preserve">    </w:t>
            </w:r>
            <w:r>
              <w:rPr>
                <w:rFonts w:hint="eastAsia"/>
                <w:sz w:val="24"/>
                <w:szCs w:val="32"/>
              </w:rPr>
              <w:t>业</w:t>
            </w:r>
          </w:p>
        </w:tc>
        <w:tc>
          <w:tcPr>
            <w:tcW w:w="2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E181" w14:textId="54ED52A6" w:rsidR="00A23FBD" w:rsidRDefault="00C12314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物联网工程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F811B" w14:textId="77777777" w:rsidR="00A23FBD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班</w:t>
            </w:r>
            <w:r>
              <w:rPr>
                <w:rFonts w:hint="eastAsia"/>
                <w:sz w:val="24"/>
                <w:szCs w:val="32"/>
              </w:rPr>
              <w:t xml:space="preserve">    </w:t>
            </w:r>
            <w:r>
              <w:rPr>
                <w:rFonts w:hint="eastAsia"/>
                <w:sz w:val="24"/>
                <w:szCs w:val="32"/>
              </w:rPr>
              <w:t>级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8EC70" w14:textId="75A64FA7" w:rsidR="00A23FBD" w:rsidRDefault="00A23FBD" w:rsidP="00D254B7">
            <w:pPr>
              <w:rPr>
                <w:rFonts w:hint="eastAsia"/>
                <w:sz w:val="24"/>
                <w:szCs w:val="32"/>
              </w:rPr>
            </w:pPr>
          </w:p>
        </w:tc>
      </w:tr>
      <w:tr w:rsidR="00C12314" w14:paraId="2A035871" w14:textId="77777777">
        <w:trPr>
          <w:trHeight w:val="567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6371C" w14:textId="77777777" w:rsidR="00A23FBD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学生姓名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3E0D6" w14:textId="57028AFB" w:rsidR="00A23FBD" w:rsidRDefault="00A23FBD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3CDF9" w14:textId="77777777" w:rsidR="00A23FBD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学</w:t>
            </w:r>
            <w:r>
              <w:rPr>
                <w:rFonts w:hint="eastAsia"/>
                <w:sz w:val="24"/>
                <w:szCs w:val="32"/>
              </w:rPr>
              <w:t xml:space="preserve">    </w:t>
            </w:r>
            <w:r>
              <w:rPr>
                <w:rFonts w:hint="eastAsia"/>
                <w:sz w:val="24"/>
                <w:szCs w:val="32"/>
              </w:rPr>
              <w:t>号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01BC" w14:textId="0F59D859" w:rsidR="00A23FBD" w:rsidRDefault="00A23FBD" w:rsidP="00D254B7"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598CB" w14:textId="77777777" w:rsidR="00A23FBD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指导教师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F73F2" w14:textId="540FAD26" w:rsidR="00A23FBD" w:rsidRDefault="00A23FBD" w:rsidP="00D254B7">
            <w:pPr>
              <w:rPr>
                <w:rFonts w:hint="eastAsia"/>
                <w:sz w:val="24"/>
                <w:szCs w:val="32"/>
              </w:rPr>
            </w:pPr>
          </w:p>
        </w:tc>
      </w:tr>
      <w:tr w:rsidR="00C12314" w14:paraId="7DEF51C2" w14:textId="77777777">
        <w:trPr>
          <w:trHeight w:val="567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F34F5" w14:textId="77777777" w:rsidR="00A23FBD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同组学生</w:t>
            </w:r>
          </w:p>
        </w:tc>
        <w:tc>
          <w:tcPr>
            <w:tcW w:w="6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863AA" w14:textId="77777777" w:rsidR="00A23FBD" w:rsidRDefault="00A23FBD">
            <w:pPr>
              <w:jc w:val="center"/>
              <w:rPr>
                <w:sz w:val="24"/>
                <w:szCs w:val="32"/>
              </w:rPr>
            </w:pPr>
          </w:p>
        </w:tc>
      </w:tr>
      <w:tr w:rsidR="00A23FBD" w14:paraId="089E49AB" w14:textId="77777777">
        <w:trPr>
          <w:trHeight w:val="8466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62F3" w14:textId="77777777" w:rsidR="00EB60F0" w:rsidRDefault="00EB60F0" w:rsidP="00EB60F0">
            <w:r>
              <w:rPr>
                <w:b/>
                <w:sz w:val="28"/>
              </w:rPr>
              <w:t>一、实验目的</w:t>
            </w:r>
          </w:p>
          <w:p w14:paraId="2D2CD0C8" w14:textId="77777777" w:rsidR="00EB60F0" w:rsidRDefault="00EB60F0" w:rsidP="00EB60F0">
            <w:r>
              <w:t xml:space="preserve">1. </w:t>
            </w:r>
            <w:r>
              <w:t>正确安装和配置网络模拟器软件</w:t>
            </w:r>
            <w:proofErr w:type="spellStart"/>
            <w:r>
              <w:t>PacketTracer</w:t>
            </w:r>
            <w:proofErr w:type="spellEnd"/>
            <w:r>
              <w:t>。</w:t>
            </w:r>
          </w:p>
          <w:p w14:paraId="2B524D98" w14:textId="77777777" w:rsidR="00EB60F0" w:rsidRDefault="00EB60F0" w:rsidP="00EB60F0">
            <w:r>
              <w:t xml:space="preserve">2. </w:t>
            </w:r>
            <w:r>
              <w:t>认识</w:t>
            </w:r>
            <w:r>
              <w:t>PT</w:t>
            </w:r>
            <w:r>
              <w:t>模拟器的功能。</w:t>
            </w:r>
          </w:p>
          <w:p w14:paraId="0F7777E5" w14:textId="77777777" w:rsidR="00EB60F0" w:rsidRDefault="00EB60F0" w:rsidP="00EB60F0">
            <w:r>
              <w:t xml:space="preserve">3. </w:t>
            </w:r>
            <w:r>
              <w:t>掌握使用</w:t>
            </w:r>
            <w:proofErr w:type="spellStart"/>
            <w:r>
              <w:t>PacketTracer</w:t>
            </w:r>
            <w:proofErr w:type="spellEnd"/>
            <w:r>
              <w:t>模拟网络场景的基本方法，加深对网络环境、网络设备和网络协议交互过程等方面的理解。</w:t>
            </w:r>
          </w:p>
          <w:p w14:paraId="753F3E17" w14:textId="77777777" w:rsidR="00EB60F0" w:rsidRDefault="00EB60F0" w:rsidP="00EB60F0">
            <w:r>
              <w:t xml:space="preserve">4. </w:t>
            </w:r>
            <w:r>
              <w:t>观察与</w:t>
            </w:r>
            <w:r>
              <w:t>IP</w:t>
            </w:r>
            <w:r>
              <w:t>网络接口的各种网络硬件及其适用场合。</w:t>
            </w:r>
          </w:p>
          <w:p w14:paraId="163DF783" w14:textId="77777777" w:rsidR="00EB60F0" w:rsidRDefault="00EB60F0" w:rsidP="00EB60F0">
            <w:r>
              <w:rPr>
                <w:b/>
                <w:sz w:val="28"/>
              </w:rPr>
              <w:t>二、实验环境</w:t>
            </w:r>
          </w:p>
          <w:p w14:paraId="624D1981" w14:textId="77777777" w:rsidR="00EB60F0" w:rsidRDefault="00EB60F0" w:rsidP="00EB60F0">
            <w:r>
              <w:t xml:space="preserve">1. </w:t>
            </w:r>
            <w:r>
              <w:t>运行</w:t>
            </w:r>
            <w:r>
              <w:t>Windows</w:t>
            </w:r>
            <w:r>
              <w:t>操作系统的</w:t>
            </w:r>
            <w:r>
              <w:t>PC</w:t>
            </w:r>
            <w:r>
              <w:t>一台。</w:t>
            </w:r>
          </w:p>
          <w:p w14:paraId="42D85D8D" w14:textId="77777777" w:rsidR="00EB60F0" w:rsidRDefault="00EB60F0" w:rsidP="00EB60F0">
            <w:r>
              <w:t>2. CISCO</w:t>
            </w:r>
            <w:r>
              <w:t>公司提供的</w:t>
            </w:r>
            <w:proofErr w:type="spellStart"/>
            <w:r>
              <w:t>PacketTracer</w:t>
            </w:r>
            <w:proofErr w:type="spellEnd"/>
            <w:r>
              <w:t>版本</w:t>
            </w:r>
            <w:r>
              <w:t>6.0</w:t>
            </w:r>
            <w:r>
              <w:t>。</w:t>
            </w:r>
          </w:p>
          <w:p w14:paraId="0189D573" w14:textId="77777777" w:rsidR="00EB60F0" w:rsidRDefault="00EB60F0" w:rsidP="00EB60F0">
            <w:r>
              <w:rPr>
                <w:b/>
                <w:sz w:val="28"/>
              </w:rPr>
              <w:t>三、实验内容与步骤</w:t>
            </w:r>
          </w:p>
          <w:p w14:paraId="1FCE4D7C" w14:textId="77777777" w:rsidR="00EB60F0" w:rsidRDefault="00EB60F0" w:rsidP="00EB60F0">
            <w:r>
              <w:rPr>
                <w:b/>
              </w:rPr>
              <w:t xml:space="preserve">1. </w:t>
            </w:r>
            <w:r>
              <w:rPr>
                <w:b/>
              </w:rPr>
              <w:t>安装网络模拟器</w:t>
            </w:r>
          </w:p>
          <w:p w14:paraId="487F4412" w14:textId="068954F5" w:rsidR="00EB60F0" w:rsidRDefault="00EB60F0" w:rsidP="00EB60F0">
            <w:r>
              <w:t>双击</w:t>
            </w:r>
            <w:proofErr w:type="spellStart"/>
            <w:r>
              <w:t>PacketTracer</w:t>
            </w:r>
            <w:proofErr w:type="spellEnd"/>
            <w:r>
              <w:t>安装程序图标，根据提示进行选择确认，完成系统安装。</w:t>
            </w:r>
          </w:p>
          <w:p w14:paraId="2E42838F" w14:textId="77777777" w:rsidR="00C91833" w:rsidRDefault="00D54944" w:rsidP="00C91833">
            <w:pPr>
              <w:keepNext/>
              <w:jc w:val="left"/>
            </w:pPr>
            <w:r w:rsidRPr="008A6A4E">
              <w:rPr>
                <w:noProof/>
              </w:rPr>
              <w:drawing>
                <wp:inline distT="0" distB="0" distL="0" distR="0" wp14:anchorId="74A863B1" wp14:editId="3B5C7139">
                  <wp:extent cx="4950219" cy="1758740"/>
                  <wp:effectExtent l="0" t="0" r="317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673" cy="1759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99B459" w14:textId="6E57D4C8" w:rsidR="00D54944" w:rsidRDefault="00C91833" w:rsidP="00C91833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  <w:p w14:paraId="24ECC519" w14:textId="36AEE7A2" w:rsidR="00D54944" w:rsidRPr="00D54944" w:rsidRDefault="00EB60F0" w:rsidP="00EB60F0">
            <w:pPr>
              <w:rPr>
                <w:b/>
              </w:rPr>
            </w:pPr>
            <w:r>
              <w:rPr>
                <w:b/>
              </w:rPr>
              <w:t xml:space="preserve">2. </w:t>
            </w:r>
            <w:r>
              <w:rPr>
                <w:b/>
              </w:rPr>
              <w:t>认识</w:t>
            </w:r>
            <w:proofErr w:type="spellStart"/>
            <w:r>
              <w:rPr>
                <w:b/>
              </w:rPr>
              <w:t>PacketTracer</w:t>
            </w:r>
            <w:proofErr w:type="spellEnd"/>
            <w:r>
              <w:rPr>
                <w:b/>
              </w:rPr>
              <w:t>模拟器的工具和设备</w:t>
            </w:r>
          </w:p>
          <w:p w14:paraId="5D2C397A" w14:textId="77777777" w:rsidR="00EB60F0" w:rsidRDefault="00EB60F0" w:rsidP="00EB60F0">
            <w:r>
              <w:t>主界面组成：</w:t>
            </w:r>
          </w:p>
          <w:p w14:paraId="291BF40A" w14:textId="1695E29B" w:rsidR="00D54944" w:rsidRDefault="00D54944" w:rsidP="00D5494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6DFC6D" wp14:editId="0543D6D8">
                  <wp:extent cx="4074160" cy="2992120"/>
                  <wp:effectExtent l="0" t="0" r="2540" b="0"/>
                  <wp:docPr id="3" name="图片 3" descr="说明: P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" descr="说明: P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82" b="144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4160" cy="299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BA53EC" w14:textId="42A72C34" w:rsidR="00C91833" w:rsidRDefault="00C91833" w:rsidP="00C91833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2</w:t>
            </w:r>
          </w:p>
          <w:p w14:paraId="04A5E866" w14:textId="77777777" w:rsidR="00EB60F0" w:rsidRDefault="00EB60F0" w:rsidP="00EB60F0">
            <w:r>
              <w:t xml:space="preserve">• </w:t>
            </w:r>
            <w:r>
              <w:t>菜单栏：包含新建、打开、保存等基本文件操作</w:t>
            </w:r>
          </w:p>
          <w:p w14:paraId="6BD133D2" w14:textId="77777777" w:rsidR="00EB60F0" w:rsidRDefault="00EB60F0" w:rsidP="00EB60F0">
            <w:r>
              <w:t xml:space="preserve">• </w:t>
            </w:r>
            <w:r>
              <w:t>工作区：绘制、配置和调试网络拓扑图的地方</w:t>
            </w:r>
          </w:p>
          <w:p w14:paraId="53BDE3EB" w14:textId="77777777" w:rsidR="00EB60F0" w:rsidRDefault="00EB60F0" w:rsidP="00EB60F0">
            <w:r>
              <w:t xml:space="preserve">• </w:t>
            </w:r>
            <w:r>
              <w:t>操作工具（右侧）：</w:t>
            </w:r>
          </w:p>
          <w:p w14:paraId="36DD861D" w14:textId="77777777" w:rsidR="00EB60F0" w:rsidRDefault="00EB60F0" w:rsidP="00EB60F0">
            <w:r>
              <w:t xml:space="preserve">  - </w:t>
            </w:r>
            <w:r>
              <w:t>选择</w:t>
            </w:r>
            <w:r>
              <w:t>(Selected)</w:t>
            </w:r>
            <w:r>
              <w:t>：用于选中配置的设备</w:t>
            </w:r>
          </w:p>
          <w:p w14:paraId="6B6ED4E8" w14:textId="77777777" w:rsidR="00EB60F0" w:rsidRDefault="00EB60F0" w:rsidP="00EB60F0">
            <w:r>
              <w:t xml:space="preserve">  - </w:t>
            </w:r>
            <w:r>
              <w:t>移动</w:t>
            </w:r>
            <w:r>
              <w:t>(Move Layout)</w:t>
            </w:r>
            <w:r>
              <w:t>：用于改变拓扑布局</w:t>
            </w:r>
          </w:p>
          <w:p w14:paraId="15EAC856" w14:textId="77777777" w:rsidR="00EB60F0" w:rsidRDefault="00EB60F0" w:rsidP="00EB60F0">
            <w:r>
              <w:t xml:space="preserve">  - </w:t>
            </w:r>
            <w:r>
              <w:t>放置标签</w:t>
            </w:r>
            <w:r>
              <w:t>(Place Note)</w:t>
            </w:r>
            <w:r>
              <w:t>：用于给网络设备添加说明</w:t>
            </w:r>
          </w:p>
          <w:p w14:paraId="6B144F0D" w14:textId="77777777" w:rsidR="00EB60F0" w:rsidRDefault="00EB60F0" w:rsidP="00EB60F0">
            <w:r>
              <w:t xml:space="preserve">  - </w:t>
            </w:r>
            <w:r>
              <w:t>删除</w:t>
            </w:r>
            <w:r>
              <w:t>(Delete)</w:t>
            </w:r>
            <w:r>
              <w:t>：用于去除拓扑图中的元素</w:t>
            </w:r>
          </w:p>
          <w:p w14:paraId="05298E54" w14:textId="77777777" w:rsidR="00EB60F0" w:rsidRDefault="00EB60F0" w:rsidP="00EB60F0">
            <w:r>
              <w:t xml:space="preserve">  - </w:t>
            </w:r>
            <w:r>
              <w:t>检查</w:t>
            </w:r>
            <w:r>
              <w:t>(Inspect)</w:t>
            </w:r>
            <w:r>
              <w:t>：用于查询网络设备的选路表、</w:t>
            </w:r>
            <w:r>
              <w:t>MAC</w:t>
            </w:r>
            <w:r>
              <w:t>表、</w:t>
            </w:r>
            <w:r>
              <w:t>ARP</w:t>
            </w:r>
            <w:r>
              <w:t>表等</w:t>
            </w:r>
          </w:p>
          <w:p w14:paraId="2645CF82" w14:textId="77777777" w:rsidR="00EB60F0" w:rsidRDefault="00EB60F0" w:rsidP="00EB60F0">
            <w:r>
              <w:t xml:space="preserve">  - </w:t>
            </w:r>
            <w:r>
              <w:t>增加简单的</w:t>
            </w:r>
            <w:r>
              <w:t>PDU(Add Simple PDU)</w:t>
            </w:r>
            <w:r>
              <w:t>：用于增加</w:t>
            </w:r>
            <w:r>
              <w:t>IP</w:t>
            </w:r>
            <w:r>
              <w:t>报文等简单操作</w:t>
            </w:r>
          </w:p>
          <w:p w14:paraId="5F368165" w14:textId="77777777" w:rsidR="00EB60F0" w:rsidRDefault="00EB60F0" w:rsidP="00EB60F0">
            <w:r>
              <w:t xml:space="preserve">  - </w:t>
            </w:r>
            <w:r>
              <w:t>增加复杂的</w:t>
            </w:r>
            <w:r>
              <w:t>PDU(Add Complex PDU)</w:t>
            </w:r>
            <w:r>
              <w:t>：可在设置</w:t>
            </w:r>
            <w:r>
              <w:t>IP</w:t>
            </w:r>
            <w:r>
              <w:t>报文后再设置</w:t>
            </w:r>
            <w:r>
              <w:t>TTL</w:t>
            </w:r>
            <w:r>
              <w:t>值等操作</w:t>
            </w:r>
          </w:p>
          <w:p w14:paraId="75070531" w14:textId="2BD2011A" w:rsidR="00D54944" w:rsidRDefault="00D54944" w:rsidP="00D549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5F299B" wp14:editId="1978012E">
                  <wp:extent cx="2193290" cy="246570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3290" cy="246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D7D672" w14:textId="1CC0598F" w:rsidR="00C91833" w:rsidRDefault="00C91833" w:rsidP="00C91833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</w:t>
            </w:r>
          </w:p>
          <w:p w14:paraId="490EF15B" w14:textId="77777777" w:rsidR="00EB60F0" w:rsidRDefault="00EB60F0" w:rsidP="00EB60F0">
            <w:r>
              <w:t>模式切换：</w:t>
            </w:r>
          </w:p>
          <w:p w14:paraId="5D4E1EF3" w14:textId="77777777" w:rsidR="00EB60F0" w:rsidRDefault="00EB60F0" w:rsidP="00EB60F0">
            <w:r>
              <w:t xml:space="preserve">• </w:t>
            </w:r>
            <w:r>
              <w:t>实时模式：所有操作中报文的传送是在瞬间完成</w:t>
            </w:r>
          </w:p>
          <w:p w14:paraId="190649E3" w14:textId="77777777" w:rsidR="00EB60F0" w:rsidRDefault="00EB60F0" w:rsidP="00EB60F0">
            <w:r>
              <w:t xml:space="preserve">• </w:t>
            </w:r>
            <w:r>
              <w:t>模拟模式：报文的传送是按操作一步一步地向前走，有助于仔细观察报文的具体传输过</w:t>
            </w:r>
            <w:r>
              <w:lastRenderedPageBreak/>
              <w:t>程</w:t>
            </w:r>
          </w:p>
          <w:p w14:paraId="214D5BBD" w14:textId="77777777" w:rsidR="00EB60F0" w:rsidRDefault="00EB60F0" w:rsidP="00EB60F0">
            <w:pPr>
              <w:rPr>
                <w:b/>
              </w:rPr>
            </w:pPr>
            <w:r>
              <w:rPr>
                <w:b/>
              </w:rPr>
              <w:t xml:space="preserve">3. </w:t>
            </w:r>
            <w:r>
              <w:rPr>
                <w:b/>
              </w:rPr>
              <w:t>绘制简单的网络拓扑图</w:t>
            </w:r>
          </w:p>
          <w:p w14:paraId="53593177" w14:textId="0E8722BD" w:rsidR="00D54944" w:rsidRDefault="00D54944" w:rsidP="00D54944">
            <w:pPr>
              <w:jc w:val="center"/>
            </w:pPr>
            <w:r w:rsidRPr="008A6A4E">
              <w:rPr>
                <w:noProof/>
              </w:rPr>
              <w:drawing>
                <wp:inline distT="0" distB="0" distL="0" distR="0" wp14:anchorId="1FCB8CB5" wp14:editId="084AC2CA">
                  <wp:extent cx="4459423" cy="1765300"/>
                  <wp:effectExtent l="0" t="0" r="0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0096" cy="176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033324" w14:textId="4EB2EA5F" w:rsidR="00C91833" w:rsidRDefault="00C91833" w:rsidP="00C91833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4</w:t>
            </w:r>
          </w:p>
          <w:p w14:paraId="2FC52612" w14:textId="77777777" w:rsidR="00EB60F0" w:rsidRDefault="00EB60F0" w:rsidP="00EB60F0">
            <w:r>
              <w:t>操作步骤：</w:t>
            </w:r>
          </w:p>
          <w:p w14:paraId="39525429" w14:textId="77777777" w:rsidR="00EB60F0" w:rsidRDefault="00EB60F0" w:rsidP="00EB60F0">
            <w:r>
              <w:t xml:space="preserve">1) </w:t>
            </w:r>
            <w:r>
              <w:t>从设备区拖入两台</w:t>
            </w:r>
            <w:r>
              <w:t>PC</w:t>
            </w:r>
            <w:r>
              <w:t>和一台交换机</w:t>
            </w:r>
          </w:p>
          <w:p w14:paraId="267377A5" w14:textId="77777777" w:rsidR="00EB60F0" w:rsidRDefault="00EB60F0" w:rsidP="00EB60F0">
            <w:r>
              <w:t xml:space="preserve">2) </w:t>
            </w:r>
            <w:r>
              <w:t>用直通铜线与</w:t>
            </w:r>
            <w:r>
              <w:t>RJ45</w:t>
            </w:r>
            <w:r>
              <w:t>以太端口连接</w:t>
            </w:r>
          </w:p>
          <w:p w14:paraId="36C1CB1C" w14:textId="77777777" w:rsidR="00EB60F0" w:rsidRDefault="00EB60F0" w:rsidP="00EB60F0">
            <w:r>
              <w:t xml:space="preserve">3) </w:t>
            </w:r>
            <w:r>
              <w:t>等待线缆端的点变绿，表示物理连接正确</w:t>
            </w:r>
          </w:p>
          <w:p w14:paraId="4399C6AA" w14:textId="77777777" w:rsidR="00EB60F0" w:rsidRDefault="00EB60F0" w:rsidP="00EB60F0">
            <w:r>
              <w:t>IP</w:t>
            </w:r>
            <w:r>
              <w:t>配置：</w:t>
            </w:r>
          </w:p>
          <w:p w14:paraId="14AC3945" w14:textId="220BED45" w:rsidR="00515BF2" w:rsidRDefault="00515BF2" w:rsidP="00515BF2">
            <w:pPr>
              <w:pStyle w:val="aa"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1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638"/>
              <w:gridCol w:w="2705"/>
              <w:gridCol w:w="2727"/>
            </w:tblGrid>
            <w:tr w:rsidR="00EB60F0" w14:paraId="5B0355B1" w14:textId="77777777" w:rsidTr="00DC42F1">
              <w:tc>
                <w:tcPr>
                  <w:tcW w:w="2880" w:type="dxa"/>
                </w:tcPr>
                <w:p w14:paraId="7D674B42" w14:textId="77777777" w:rsidR="00EB60F0" w:rsidRDefault="00EB60F0" w:rsidP="00EB60F0">
                  <w:r>
                    <w:t>设备</w:t>
                  </w:r>
                </w:p>
              </w:tc>
              <w:tc>
                <w:tcPr>
                  <w:tcW w:w="2880" w:type="dxa"/>
                </w:tcPr>
                <w:p w14:paraId="7EBF2B91" w14:textId="77777777" w:rsidR="00EB60F0" w:rsidRDefault="00EB60F0" w:rsidP="00EB60F0">
                  <w:r>
                    <w:t>IP</w:t>
                  </w:r>
                  <w:r>
                    <w:t>地址</w:t>
                  </w:r>
                </w:p>
              </w:tc>
              <w:tc>
                <w:tcPr>
                  <w:tcW w:w="2880" w:type="dxa"/>
                </w:tcPr>
                <w:p w14:paraId="06F75EFA" w14:textId="77777777" w:rsidR="00EB60F0" w:rsidRDefault="00EB60F0" w:rsidP="00EB60F0">
                  <w:r>
                    <w:t>子网掩码</w:t>
                  </w:r>
                </w:p>
              </w:tc>
            </w:tr>
            <w:tr w:rsidR="00EB60F0" w14:paraId="7014034F" w14:textId="77777777" w:rsidTr="00DC42F1">
              <w:tc>
                <w:tcPr>
                  <w:tcW w:w="2880" w:type="dxa"/>
                </w:tcPr>
                <w:p w14:paraId="29FB3BF9" w14:textId="77777777" w:rsidR="00EB60F0" w:rsidRDefault="00EB60F0" w:rsidP="00EB60F0">
                  <w:r>
                    <w:t>PC0</w:t>
                  </w:r>
                </w:p>
              </w:tc>
              <w:tc>
                <w:tcPr>
                  <w:tcW w:w="2880" w:type="dxa"/>
                </w:tcPr>
                <w:p w14:paraId="26387CAD" w14:textId="77777777" w:rsidR="00EB60F0" w:rsidRDefault="00EB60F0" w:rsidP="00EB60F0">
                  <w:r>
                    <w:t>192.168.1.1</w:t>
                  </w:r>
                </w:p>
              </w:tc>
              <w:tc>
                <w:tcPr>
                  <w:tcW w:w="2880" w:type="dxa"/>
                </w:tcPr>
                <w:p w14:paraId="6013BBAF" w14:textId="77777777" w:rsidR="00EB60F0" w:rsidRDefault="00EB60F0" w:rsidP="00EB60F0">
                  <w:r>
                    <w:t>255.255.255.0</w:t>
                  </w:r>
                </w:p>
              </w:tc>
            </w:tr>
            <w:tr w:rsidR="00EB60F0" w14:paraId="4BF9D972" w14:textId="77777777" w:rsidTr="00DC42F1">
              <w:tc>
                <w:tcPr>
                  <w:tcW w:w="2880" w:type="dxa"/>
                </w:tcPr>
                <w:p w14:paraId="4ACFECA1" w14:textId="77777777" w:rsidR="00EB60F0" w:rsidRDefault="00EB60F0" w:rsidP="00EB60F0">
                  <w:r>
                    <w:t>PC1</w:t>
                  </w:r>
                </w:p>
              </w:tc>
              <w:tc>
                <w:tcPr>
                  <w:tcW w:w="2880" w:type="dxa"/>
                </w:tcPr>
                <w:p w14:paraId="25B5AAF1" w14:textId="77777777" w:rsidR="00EB60F0" w:rsidRDefault="00EB60F0" w:rsidP="00EB60F0">
                  <w:r>
                    <w:t>192.168.1.2</w:t>
                  </w:r>
                </w:p>
              </w:tc>
              <w:tc>
                <w:tcPr>
                  <w:tcW w:w="2880" w:type="dxa"/>
                </w:tcPr>
                <w:p w14:paraId="456B99D8" w14:textId="77777777" w:rsidR="00EB60F0" w:rsidRDefault="00EB60F0" w:rsidP="00EB60F0">
                  <w:r>
                    <w:t>255.255.255.0</w:t>
                  </w:r>
                </w:p>
              </w:tc>
            </w:tr>
          </w:tbl>
          <w:p w14:paraId="4B17CC6B" w14:textId="77777777" w:rsidR="00EB60F0" w:rsidRDefault="00EB60F0" w:rsidP="00EB60F0">
            <w:r>
              <w:t>验证：在</w:t>
            </w:r>
            <w:r>
              <w:t>PC0</w:t>
            </w:r>
            <w:r>
              <w:t>的</w:t>
            </w:r>
            <w:r>
              <w:t>Command Prompt</w:t>
            </w:r>
            <w:r>
              <w:t>中输入：</w:t>
            </w:r>
            <w:r>
              <w:t>ping 192.168.1.2</w:t>
            </w:r>
            <w:r>
              <w:t>，检验配置是否正确。</w:t>
            </w:r>
          </w:p>
          <w:p w14:paraId="6B0A1530" w14:textId="77777777" w:rsidR="00EB60F0" w:rsidRDefault="00EB60F0" w:rsidP="00EB60F0">
            <w:r>
              <w:rPr>
                <w:b/>
              </w:rPr>
              <w:t>4. Ping</w:t>
            </w:r>
            <w:r>
              <w:rPr>
                <w:b/>
              </w:rPr>
              <w:t>和</w:t>
            </w:r>
            <w:proofErr w:type="spellStart"/>
            <w:r>
              <w:rPr>
                <w:b/>
              </w:rPr>
              <w:t>Tracert</w:t>
            </w:r>
            <w:proofErr w:type="spellEnd"/>
            <w:r>
              <w:rPr>
                <w:b/>
              </w:rPr>
              <w:t>实验</w:t>
            </w:r>
          </w:p>
          <w:p w14:paraId="7CDBB6FD" w14:textId="77777777" w:rsidR="00EB60F0" w:rsidRDefault="00EB60F0" w:rsidP="00EB60F0">
            <w:r>
              <w:t>构建网络拓扑：路由器</w:t>
            </w:r>
            <w:r>
              <w:t>1841</w:t>
            </w:r>
            <w:r>
              <w:t>型号一台，</w:t>
            </w:r>
            <w:r>
              <w:t>PC</w:t>
            </w:r>
            <w:r>
              <w:t>机两台</w:t>
            </w:r>
          </w:p>
          <w:p w14:paraId="1407FF20" w14:textId="77777777" w:rsidR="00EB60F0" w:rsidRDefault="00EB60F0" w:rsidP="00EB60F0">
            <w:r>
              <w:t>PC</w:t>
            </w:r>
            <w:r>
              <w:t>配置：</w:t>
            </w:r>
          </w:p>
          <w:p w14:paraId="3725AE32" w14:textId="127409AB" w:rsidR="00B778AF" w:rsidRDefault="00B778AF" w:rsidP="00B778AF">
            <w:pPr>
              <w:jc w:val="center"/>
            </w:pPr>
            <w:r w:rsidRPr="00720603">
              <w:rPr>
                <w:noProof/>
                <w:sz w:val="20"/>
              </w:rPr>
              <w:drawing>
                <wp:inline distT="0" distB="0" distL="0" distR="0" wp14:anchorId="3B9874C1" wp14:editId="1A5D4A36">
                  <wp:extent cx="4820355" cy="2500131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3305" cy="2501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992D1C" w14:textId="1F240AFB" w:rsidR="00515BF2" w:rsidRDefault="00515BF2" w:rsidP="00515BF2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5</w:t>
            </w:r>
          </w:p>
          <w:p w14:paraId="68F5BB61" w14:textId="5ED94B40" w:rsidR="0097568B" w:rsidRPr="0097568B" w:rsidRDefault="0097568B" w:rsidP="0097568B">
            <w:pPr>
              <w:pStyle w:val="aa"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2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946"/>
              <w:gridCol w:w="2032"/>
              <w:gridCol w:w="2060"/>
              <w:gridCol w:w="2032"/>
            </w:tblGrid>
            <w:tr w:rsidR="00EB60F0" w14:paraId="462B1E65" w14:textId="77777777" w:rsidTr="00DC42F1">
              <w:tc>
                <w:tcPr>
                  <w:tcW w:w="2160" w:type="dxa"/>
                </w:tcPr>
                <w:p w14:paraId="11D321CE" w14:textId="77777777" w:rsidR="00EB60F0" w:rsidRDefault="00EB60F0" w:rsidP="00EB60F0">
                  <w:r>
                    <w:t>设备</w:t>
                  </w:r>
                </w:p>
              </w:tc>
              <w:tc>
                <w:tcPr>
                  <w:tcW w:w="2160" w:type="dxa"/>
                </w:tcPr>
                <w:p w14:paraId="6BC491A2" w14:textId="77777777" w:rsidR="00EB60F0" w:rsidRDefault="00EB60F0" w:rsidP="00EB60F0">
                  <w:r>
                    <w:t>IP</w:t>
                  </w:r>
                  <w:r>
                    <w:t>地址</w:t>
                  </w:r>
                </w:p>
              </w:tc>
              <w:tc>
                <w:tcPr>
                  <w:tcW w:w="2160" w:type="dxa"/>
                </w:tcPr>
                <w:p w14:paraId="6F13DDB9" w14:textId="77777777" w:rsidR="00EB60F0" w:rsidRDefault="00EB60F0" w:rsidP="00EB60F0">
                  <w:r>
                    <w:t>子网掩码</w:t>
                  </w:r>
                </w:p>
              </w:tc>
              <w:tc>
                <w:tcPr>
                  <w:tcW w:w="2160" w:type="dxa"/>
                </w:tcPr>
                <w:p w14:paraId="682DF55F" w14:textId="77777777" w:rsidR="00EB60F0" w:rsidRDefault="00EB60F0" w:rsidP="00EB60F0">
                  <w:r>
                    <w:t>默认网关</w:t>
                  </w:r>
                </w:p>
              </w:tc>
            </w:tr>
            <w:tr w:rsidR="00EB60F0" w14:paraId="3565A66C" w14:textId="77777777" w:rsidTr="00DC42F1">
              <w:tc>
                <w:tcPr>
                  <w:tcW w:w="2160" w:type="dxa"/>
                </w:tcPr>
                <w:p w14:paraId="7F39DD35" w14:textId="77777777" w:rsidR="00EB60F0" w:rsidRDefault="00EB60F0" w:rsidP="00EB60F0">
                  <w:r>
                    <w:t>PC0</w:t>
                  </w:r>
                </w:p>
              </w:tc>
              <w:tc>
                <w:tcPr>
                  <w:tcW w:w="2160" w:type="dxa"/>
                </w:tcPr>
                <w:p w14:paraId="69E83642" w14:textId="77777777" w:rsidR="00EB60F0" w:rsidRDefault="00EB60F0" w:rsidP="00EB60F0">
                  <w:r>
                    <w:t>192.168.1.2</w:t>
                  </w:r>
                </w:p>
              </w:tc>
              <w:tc>
                <w:tcPr>
                  <w:tcW w:w="2160" w:type="dxa"/>
                </w:tcPr>
                <w:p w14:paraId="0C76737F" w14:textId="77777777" w:rsidR="00EB60F0" w:rsidRDefault="00EB60F0" w:rsidP="00EB60F0">
                  <w:r>
                    <w:t>255.255.255.0</w:t>
                  </w:r>
                </w:p>
              </w:tc>
              <w:tc>
                <w:tcPr>
                  <w:tcW w:w="2160" w:type="dxa"/>
                </w:tcPr>
                <w:p w14:paraId="373989BB" w14:textId="77777777" w:rsidR="00EB60F0" w:rsidRDefault="00EB60F0" w:rsidP="00EB60F0">
                  <w:r>
                    <w:t>192.168.1.1</w:t>
                  </w:r>
                </w:p>
              </w:tc>
            </w:tr>
            <w:tr w:rsidR="00EB60F0" w14:paraId="6ED4A840" w14:textId="77777777" w:rsidTr="00DC42F1">
              <w:tc>
                <w:tcPr>
                  <w:tcW w:w="2160" w:type="dxa"/>
                </w:tcPr>
                <w:p w14:paraId="17AE4EC2" w14:textId="77777777" w:rsidR="00EB60F0" w:rsidRDefault="00EB60F0" w:rsidP="00EB60F0">
                  <w:r>
                    <w:t>PC1</w:t>
                  </w:r>
                </w:p>
              </w:tc>
              <w:tc>
                <w:tcPr>
                  <w:tcW w:w="2160" w:type="dxa"/>
                </w:tcPr>
                <w:p w14:paraId="151033EF" w14:textId="77777777" w:rsidR="00EB60F0" w:rsidRDefault="00EB60F0" w:rsidP="00EB60F0">
                  <w:r>
                    <w:t>192.168.2.2</w:t>
                  </w:r>
                </w:p>
              </w:tc>
              <w:tc>
                <w:tcPr>
                  <w:tcW w:w="2160" w:type="dxa"/>
                </w:tcPr>
                <w:p w14:paraId="29A507EE" w14:textId="77777777" w:rsidR="00EB60F0" w:rsidRDefault="00EB60F0" w:rsidP="00EB60F0">
                  <w:r>
                    <w:t>255.255.255.0</w:t>
                  </w:r>
                </w:p>
              </w:tc>
              <w:tc>
                <w:tcPr>
                  <w:tcW w:w="2160" w:type="dxa"/>
                </w:tcPr>
                <w:p w14:paraId="3B2E0077" w14:textId="77777777" w:rsidR="00EB60F0" w:rsidRDefault="00EB60F0" w:rsidP="00EB60F0">
                  <w:r>
                    <w:t>192.168.2.1</w:t>
                  </w:r>
                </w:p>
              </w:tc>
            </w:tr>
          </w:tbl>
          <w:p w14:paraId="6F4782FA" w14:textId="77777777" w:rsidR="00EB60F0" w:rsidRDefault="00EB60F0" w:rsidP="00EB60F0">
            <w:r>
              <w:t>路由器端口配置：</w:t>
            </w:r>
          </w:p>
          <w:p w14:paraId="7F828705" w14:textId="3D4E8FF8" w:rsidR="003A3978" w:rsidRDefault="003A3978" w:rsidP="003A3978">
            <w:pPr>
              <w:pStyle w:val="aa"/>
              <w:jc w:val="center"/>
            </w:pPr>
            <w:r>
              <w:rPr>
                <w:rFonts w:hint="eastAsia"/>
              </w:rPr>
              <w:lastRenderedPageBreak/>
              <w:t>表</w:t>
            </w:r>
            <w:r>
              <w:rPr>
                <w:rFonts w:hint="eastAsia"/>
              </w:rPr>
              <w:t xml:space="preserve"> 3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09"/>
              <w:gridCol w:w="2667"/>
              <w:gridCol w:w="2694"/>
            </w:tblGrid>
            <w:tr w:rsidR="00EB60F0" w14:paraId="6E483246" w14:textId="77777777" w:rsidTr="00DC42F1">
              <w:tc>
                <w:tcPr>
                  <w:tcW w:w="2880" w:type="dxa"/>
                </w:tcPr>
                <w:p w14:paraId="2578A808" w14:textId="77777777" w:rsidR="00EB60F0" w:rsidRDefault="00EB60F0" w:rsidP="00EB60F0">
                  <w:r>
                    <w:t>端口</w:t>
                  </w:r>
                </w:p>
              </w:tc>
              <w:tc>
                <w:tcPr>
                  <w:tcW w:w="2880" w:type="dxa"/>
                </w:tcPr>
                <w:p w14:paraId="20D31473" w14:textId="77777777" w:rsidR="00EB60F0" w:rsidRDefault="00EB60F0" w:rsidP="00EB60F0">
                  <w:r>
                    <w:t>IP</w:t>
                  </w:r>
                  <w:r>
                    <w:t>地址</w:t>
                  </w:r>
                </w:p>
              </w:tc>
              <w:tc>
                <w:tcPr>
                  <w:tcW w:w="2880" w:type="dxa"/>
                </w:tcPr>
                <w:p w14:paraId="5CC43593" w14:textId="77777777" w:rsidR="00EB60F0" w:rsidRDefault="00EB60F0" w:rsidP="00EB60F0">
                  <w:r>
                    <w:t>子网掩码</w:t>
                  </w:r>
                </w:p>
              </w:tc>
            </w:tr>
            <w:tr w:rsidR="00EB60F0" w14:paraId="70333E47" w14:textId="77777777" w:rsidTr="00DC42F1">
              <w:tc>
                <w:tcPr>
                  <w:tcW w:w="2880" w:type="dxa"/>
                </w:tcPr>
                <w:p w14:paraId="62BD9A85" w14:textId="77777777" w:rsidR="00EB60F0" w:rsidRDefault="00EB60F0" w:rsidP="00EB60F0">
                  <w:r>
                    <w:t>FastEthernet0/0</w:t>
                  </w:r>
                </w:p>
              </w:tc>
              <w:tc>
                <w:tcPr>
                  <w:tcW w:w="2880" w:type="dxa"/>
                </w:tcPr>
                <w:p w14:paraId="1EDDBA28" w14:textId="77777777" w:rsidR="00EB60F0" w:rsidRDefault="00EB60F0" w:rsidP="00EB60F0">
                  <w:r>
                    <w:t>192.168.1.1</w:t>
                  </w:r>
                </w:p>
              </w:tc>
              <w:tc>
                <w:tcPr>
                  <w:tcW w:w="2880" w:type="dxa"/>
                </w:tcPr>
                <w:p w14:paraId="3B3B6234" w14:textId="77777777" w:rsidR="00EB60F0" w:rsidRDefault="00EB60F0" w:rsidP="00EB60F0">
                  <w:r>
                    <w:t>255.255.255.0</w:t>
                  </w:r>
                </w:p>
              </w:tc>
            </w:tr>
            <w:tr w:rsidR="00EB60F0" w14:paraId="6D859605" w14:textId="77777777" w:rsidTr="00DC42F1">
              <w:tc>
                <w:tcPr>
                  <w:tcW w:w="2880" w:type="dxa"/>
                </w:tcPr>
                <w:p w14:paraId="78E91E61" w14:textId="77777777" w:rsidR="00EB60F0" w:rsidRDefault="00EB60F0" w:rsidP="00EB60F0">
                  <w:r>
                    <w:t>FastEthernet0/1</w:t>
                  </w:r>
                </w:p>
              </w:tc>
              <w:tc>
                <w:tcPr>
                  <w:tcW w:w="2880" w:type="dxa"/>
                </w:tcPr>
                <w:p w14:paraId="223F615B" w14:textId="77777777" w:rsidR="00EB60F0" w:rsidRDefault="00EB60F0" w:rsidP="00EB60F0">
                  <w:r>
                    <w:t>192.168.2.1</w:t>
                  </w:r>
                </w:p>
              </w:tc>
              <w:tc>
                <w:tcPr>
                  <w:tcW w:w="2880" w:type="dxa"/>
                </w:tcPr>
                <w:p w14:paraId="7486AC1C" w14:textId="77777777" w:rsidR="00EB60F0" w:rsidRDefault="00EB60F0" w:rsidP="00EB60F0">
                  <w:r>
                    <w:t>255.255.255.0</w:t>
                  </w:r>
                </w:p>
              </w:tc>
            </w:tr>
          </w:tbl>
          <w:p w14:paraId="38D934BA" w14:textId="77777777" w:rsidR="00EB60F0" w:rsidRDefault="00EB60F0" w:rsidP="00EB60F0">
            <w:r>
              <w:t>注意：需将路由器端口打开！</w:t>
            </w:r>
          </w:p>
          <w:p w14:paraId="7FC8A799" w14:textId="77777777" w:rsidR="00EB60F0" w:rsidRDefault="00EB60F0" w:rsidP="00EB60F0">
            <w:r>
              <w:t>模拟模式观察：</w:t>
            </w:r>
          </w:p>
          <w:p w14:paraId="4FD2853A" w14:textId="77777777" w:rsidR="00EB60F0" w:rsidRDefault="00EB60F0" w:rsidP="00EB60F0">
            <w:r>
              <w:t xml:space="preserve">1) </w:t>
            </w:r>
            <w:r>
              <w:t>进入模拟模式</w:t>
            </w:r>
          </w:p>
          <w:p w14:paraId="5A4DEA98" w14:textId="77777777" w:rsidR="00EB60F0" w:rsidRDefault="00EB60F0" w:rsidP="00EB60F0">
            <w:r>
              <w:t xml:space="preserve">2) </w:t>
            </w:r>
            <w:r>
              <w:t>在</w:t>
            </w:r>
            <w:r>
              <w:t>PC0</w:t>
            </w:r>
            <w:r>
              <w:t>的</w:t>
            </w:r>
            <w:r>
              <w:t>Command Prompt</w:t>
            </w:r>
            <w:r>
              <w:t>中输入：</w:t>
            </w:r>
            <w:r>
              <w:t>ping 192.168.2.2</w:t>
            </w:r>
          </w:p>
          <w:p w14:paraId="7A2DB1F7" w14:textId="77777777" w:rsidR="00EB60F0" w:rsidRDefault="00EB60F0" w:rsidP="00EB60F0">
            <w:r>
              <w:t xml:space="preserve">3) </w:t>
            </w:r>
            <w:r>
              <w:t>点击</w:t>
            </w:r>
            <w:r>
              <w:t>"Auto capture/play"</w:t>
            </w:r>
            <w:r>
              <w:t>按钮，运行模拟过程</w:t>
            </w:r>
          </w:p>
          <w:p w14:paraId="46114E63" w14:textId="77777777" w:rsidR="00EB60F0" w:rsidRDefault="00EB60F0" w:rsidP="00EB60F0">
            <w:r>
              <w:t xml:space="preserve">4) </w:t>
            </w:r>
            <w:r>
              <w:t>观察事件列表</w:t>
            </w:r>
            <w:r>
              <w:t>"Event List"</w:t>
            </w:r>
            <w:r>
              <w:t>中的报文</w:t>
            </w:r>
          </w:p>
          <w:p w14:paraId="20F8F6F8" w14:textId="5EF81846" w:rsidR="00EB60F0" w:rsidRDefault="00EB60F0" w:rsidP="00D54944">
            <w:pPr>
              <w:tabs>
                <w:tab w:val="left" w:pos="2470"/>
              </w:tabs>
              <w:rPr>
                <w:b/>
              </w:rPr>
            </w:pPr>
            <w:r>
              <w:rPr>
                <w:b/>
              </w:rPr>
              <w:t xml:space="preserve">5. </w:t>
            </w:r>
            <w:r>
              <w:rPr>
                <w:b/>
              </w:rPr>
              <w:t>观察网络硬件模块</w:t>
            </w:r>
            <w:r w:rsidR="00D54944">
              <w:rPr>
                <w:b/>
              </w:rPr>
              <w:tab/>
            </w:r>
          </w:p>
          <w:p w14:paraId="102ECB81" w14:textId="0BE56572" w:rsidR="00D54944" w:rsidRDefault="00D54944" w:rsidP="00D54944">
            <w:pPr>
              <w:tabs>
                <w:tab w:val="left" w:pos="2470"/>
              </w:tabs>
              <w:jc w:val="center"/>
            </w:pPr>
            <w:r w:rsidRPr="008A6A4E">
              <w:rPr>
                <w:noProof/>
              </w:rPr>
              <w:drawing>
                <wp:inline distT="0" distB="0" distL="0" distR="0" wp14:anchorId="6E41C457" wp14:editId="5EA3C4A4">
                  <wp:extent cx="4533237" cy="3761773"/>
                  <wp:effectExtent l="0" t="0" r="127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9210" cy="3766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6BB022" w14:textId="2CF92699" w:rsidR="00D54944" w:rsidRDefault="00D54944" w:rsidP="0003066B">
            <w:pPr>
              <w:pStyle w:val="a8"/>
              <w:ind w:rightChars="6" w:right="13"/>
              <w:jc w:val="center"/>
              <w:rPr>
                <w:noProof/>
              </w:rPr>
            </w:pPr>
            <w:r w:rsidRPr="008A6A4E">
              <w:rPr>
                <w:noProof/>
              </w:rPr>
              <w:drawing>
                <wp:inline distT="0" distB="0" distL="0" distR="0" wp14:anchorId="5CC11E89" wp14:editId="0D4FDED3">
                  <wp:extent cx="4195893" cy="78105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8685" cy="781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50FBAB" w14:textId="691EAC08" w:rsidR="00D54944" w:rsidRDefault="0003066B" w:rsidP="0003066B">
            <w:pPr>
              <w:pStyle w:val="a8"/>
              <w:ind w:rightChars="6" w:right="13"/>
              <w:jc w:val="center"/>
              <w:rPr>
                <w:noProof/>
              </w:rPr>
            </w:pPr>
            <w:r w:rsidRPr="008A6A4E">
              <w:rPr>
                <w:noProof/>
              </w:rPr>
              <w:drawing>
                <wp:inline distT="0" distB="0" distL="0" distR="0" wp14:anchorId="58BA927C" wp14:editId="44A48D63">
                  <wp:extent cx="4239094" cy="774700"/>
                  <wp:effectExtent l="0" t="0" r="9525" b="635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277" cy="789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54944" w:rsidRPr="008A6A4E">
              <w:rPr>
                <w:noProof/>
              </w:rPr>
              <w:drawing>
                <wp:inline distT="0" distB="0" distL="0" distR="0" wp14:anchorId="352309D1" wp14:editId="5CE066B4">
                  <wp:extent cx="4273550" cy="61844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0864" cy="628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DE1B10" w14:textId="7D1DC9C7" w:rsidR="00D54944" w:rsidRDefault="00D54944" w:rsidP="0003066B">
            <w:pPr>
              <w:pStyle w:val="a8"/>
              <w:ind w:rightChars="6" w:right="13"/>
              <w:jc w:val="center"/>
            </w:pPr>
            <w:r w:rsidRPr="008A6A4E">
              <w:rPr>
                <w:noProof/>
              </w:rPr>
              <w:lastRenderedPageBreak/>
              <w:drawing>
                <wp:inline distT="0" distB="0" distL="0" distR="0" wp14:anchorId="1C3C67ED" wp14:editId="392567D7">
                  <wp:extent cx="4495800" cy="567457"/>
                  <wp:effectExtent l="0" t="0" r="0" b="444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1002" cy="5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96B44B" w14:textId="5CFFE62E" w:rsidR="0003066B" w:rsidRDefault="0003066B" w:rsidP="0003066B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6</w:t>
            </w:r>
          </w:p>
          <w:p w14:paraId="0A275B1E" w14:textId="77777777" w:rsidR="00EB60F0" w:rsidRDefault="00EB60F0" w:rsidP="00EB60F0">
            <w:r>
              <w:t>对路由器</w:t>
            </w:r>
            <w:r>
              <w:t>2620XM</w:t>
            </w:r>
            <w:r>
              <w:t>的以下模块进行观察和记录：</w:t>
            </w:r>
          </w:p>
          <w:p w14:paraId="22DF4B44" w14:textId="77777777" w:rsidR="00EB60F0" w:rsidRDefault="00EB60F0" w:rsidP="00EB60F0">
            <w:r>
              <w:t>• NM-1FE-FX</w:t>
            </w:r>
            <w:r>
              <w:t>：光纤介质的</w:t>
            </w:r>
            <w:r>
              <w:t>100Mbps</w:t>
            </w:r>
            <w:r>
              <w:t>以太端口模块</w:t>
            </w:r>
          </w:p>
          <w:p w14:paraId="6B574079" w14:textId="77777777" w:rsidR="00EB60F0" w:rsidRDefault="00EB60F0" w:rsidP="00EB60F0">
            <w:r>
              <w:t>• NM-1FE-TX</w:t>
            </w:r>
            <w:r>
              <w:t>：双绞线介质的</w:t>
            </w:r>
            <w:r>
              <w:t>100Mbps</w:t>
            </w:r>
            <w:r>
              <w:t>以太端口模块</w:t>
            </w:r>
          </w:p>
          <w:p w14:paraId="0D515AD2" w14:textId="77777777" w:rsidR="00EB60F0" w:rsidRDefault="00EB60F0" w:rsidP="00EB60F0">
            <w:r>
              <w:t>• NM-2FE2W</w:t>
            </w:r>
            <w:r>
              <w:t>：双端口以太网模块</w:t>
            </w:r>
          </w:p>
          <w:p w14:paraId="0515DD52" w14:textId="77777777" w:rsidR="00EB60F0" w:rsidRDefault="00EB60F0" w:rsidP="00EB60F0">
            <w:r>
              <w:t>• NM-8AM</w:t>
            </w:r>
            <w:r>
              <w:t>：模拟调制解调器模块</w:t>
            </w:r>
          </w:p>
          <w:p w14:paraId="32D83AA7" w14:textId="77777777" w:rsidR="00EB60F0" w:rsidRDefault="00EB60F0" w:rsidP="00EB60F0">
            <w:r>
              <w:t>• NM cover plate</w:t>
            </w:r>
            <w:r>
              <w:t>：模块盖板</w:t>
            </w:r>
          </w:p>
          <w:p w14:paraId="2C4EE46C" w14:textId="77777777" w:rsidR="00EB60F0" w:rsidRDefault="00EB60F0" w:rsidP="00EB60F0">
            <w:r>
              <w:rPr>
                <w:b/>
                <w:sz w:val="28"/>
              </w:rPr>
              <w:t>四、实验结果</w:t>
            </w:r>
          </w:p>
          <w:p w14:paraId="699DCF36" w14:textId="2CABC7C4" w:rsidR="00EB60F0" w:rsidRDefault="00EB60F0" w:rsidP="00EB60F0">
            <w:r>
              <w:t xml:space="preserve">1. </w:t>
            </w:r>
            <w:r>
              <w:t>成功安装并配置</w:t>
            </w:r>
            <w:proofErr w:type="spellStart"/>
            <w:r>
              <w:t>Packet</w:t>
            </w:r>
            <w:r w:rsidR="00B778AF">
              <w:rPr>
                <w:rFonts w:hint="eastAsia"/>
              </w:rPr>
              <w:t>e</w:t>
            </w:r>
            <w:r>
              <w:t>er</w:t>
            </w:r>
            <w:proofErr w:type="spellEnd"/>
            <w:r>
              <w:t>网络模拟器软件。</w:t>
            </w:r>
          </w:p>
          <w:p w14:paraId="66232B7F" w14:textId="77777777" w:rsidR="00EB60F0" w:rsidRDefault="00EB60F0" w:rsidP="00EB60F0">
            <w:r>
              <w:t xml:space="preserve">2. </w:t>
            </w:r>
            <w:r>
              <w:t>掌握了</w:t>
            </w:r>
            <w:proofErr w:type="spellStart"/>
            <w:r>
              <w:t>PacketTracer</w:t>
            </w:r>
            <w:proofErr w:type="spellEnd"/>
            <w:r>
              <w:t>的基本操作，包括设备添加、连接配置、</w:t>
            </w:r>
            <w:r>
              <w:t>IP</w:t>
            </w:r>
            <w:r>
              <w:t>设置等。</w:t>
            </w:r>
          </w:p>
          <w:p w14:paraId="6E48A204" w14:textId="77777777" w:rsidR="00EB60F0" w:rsidRDefault="00EB60F0" w:rsidP="00EB60F0">
            <w:r>
              <w:t xml:space="preserve">3. </w:t>
            </w:r>
            <w:r>
              <w:t>完成了简单网络拓扑图的绘制，并实现了</w:t>
            </w:r>
            <w:r>
              <w:t>PC</w:t>
            </w:r>
            <w:r>
              <w:t>间的互通测试。</w:t>
            </w:r>
          </w:p>
          <w:p w14:paraId="737C6F75" w14:textId="77777777" w:rsidR="00EB60F0" w:rsidRDefault="00EB60F0" w:rsidP="00EB60F0">
            <w:r>
              <w:t xml:space="preserve">4. </w:t>
            </w:r>
            <w:r>
              <w:t>通过模拟模式观察了</w:t>
            </w:r>
            <w:r>
              <w:t>Ping</w:t>
            </w:r>
            <w:r>
              <w:t>命令的报文传输过程，理解了</w:t>
            </w:r>
            <w:r>
              <w:t>ARP</w:t>
            </w:r>
            <w:r>
              <w:t>协议的工作机制。</w:t>
            </w:r>
          </w:p>
          <w:p w14:paraId="07CCCD06" w14:textId="77777777" w:rsidR="00EB60F0" w:rsidRDefault="00EB60F0" w:rsidP="00EB60F0">
            <w:r>
              <w:t xml:space="preserve">5. </w:t>
            </w:r>
            <w:r>
              <w:t>了解了不同网络硬件模块的功能和适用场合。</w:t>
            </w:r>
          </w:p>
          <w:p w14:paraId="56E219D9" w14:textId="77777777" w:rsidR="00EB60F0" w:rsidRDefault="00EB60F0" w:rsidP="00EB60F0">
            <w:r>
              <w:rPr>
                <w:b/>
                <w:sz w:val="28"/>
              </w:rPr>
              <w:t>五、实验总结</w:t>
            </w:r>
          </w:p>
          <w:p w14:paraId="3B067C4A" w14:textId="77777777" w:rsidR="00EB60F0" w:rsidRDefault="00EB60F0" w:rsidP="00EB60F0">
            <w:r>
              <w:t>通过本次实验，我初步掌握了</w:t>
            </w:r>
            <w:r>
              <w:t xml:space="preserve">Cisco </w:t>
            </w:r>
            <w:proofErr w:type="spellStart"/>
            <w:r>
              <w:t>PacketTracer</w:t>
            </w:r>
            <w:proofErr w:type="spellEnd"/>
            <w:r>
              <w:t>网络模拟器的使用方法。该软件提供了一个直观的网络模拟环境，可以帮助理解网络设备的工作原理和网络协议的交互过程。</w:t>
            </w:r>
          </w:p>
          <w:p w14:paraId="02DAF04A" w14:textId="77777777" w:rsidR="00EB60F0" w:rsidRDefault="00EB60F0" w:rsidP="00EB60F0">
            <w:r>
              <w:t>在实验过程中，我学习了：</w:t>
            </w:r>
          </w:p>
          <w:p w14:paraId="2440EC59" w14:textId="77777777" w:rsidR="00EB60F0" w:rsidRDefault="00EB60F0" w:rsidP="00EB60F0">
            <w:r>
              <w:t xml:space="preserve">• </w:t>
            </w:r>
            <w:r>
              <w:t>网络拓扑图的绘制方法</w:t>
            </w:r>
          </w:p>
          <w:p w14:paraId="69B7E547" w14:textId="77777777" w:rsidR="00EB60F0" w:rsidRDefault="00EB60F0" w:rsidP="00EB60F0">
            <w:r>
              <w:t xml:space="preserve">• </w:t>
            </w:r>
            <w:r>
              <w:t>网络设备的基本配置（</w:t>
            </w:r>
            <w:r>
              <w:t>IP</w:t>
            </w:r>
            <w:r>
              <w:t>地址、子网掩码、网关等）</w:t>
            </w:r>
          </w:p>
          <w:p w14:paraId="4EE3C88E" w14:textId="77777777" w:rsidR="00EB60F0" w:rsidRDefault="00EB60F0" w:rsidP="00EB60F0">
            <w:r>
              <w:t xml:space="preserve">• </w:t>
            </w:r>
            <w:r>
              <w:t>直通线和交叉线的使用场合</w:t>
            </w:r>
          </w:p>
          <w:p w14:paraId="1391E1C8" w14:textId="77777777" w:rsidR="00EB60F0" w:rsidRDefault="00EB60F0" w:rsidP="00EB60F0">
            <w:r>
              <w:t>• Ping</w:t>
            </w:r>
            <w:r>
              <w:t>和</w:t>
            </w:r>
            <w:proofErr w:type="spellStart"/>
            <w:r>
              <w:t>Tracert</w:t>
            </w:r>
            <w:proofErr w:type="spellEnd"/>
            <w:r>
              <w:t>命令的使用</w:t>
            </w:r>
          </w:p>
          <w:p w14:paraId="597B97CB" w14:textId="0268F484" w:rsidR="00B778AF" w:rsidRDefault="00B778AF" w:rsidP="00B778A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7B25FA" wp14:editId="01F9E82D">
                  <wp:extent cx="3703113" cy="2939969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9750" cy="2945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22DA11E8" w14:textId="3F4C8A68" w:rsidR="00A70872" w:rsidRDefault="00A70872" w:rsidP="00A70872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7</w:t>
            </w:r>
          </w:p>
          <w:p w14:paraId="001BA2F1" w14:textId="25BDFA48" w:rsidR="00B778AF" w:rsidRDefault="00B778AF" w:rsidP="00515BF2">
            <w:pPr>
              <w:jc w:val="center"/>
            </w:pPr>
            <w:r w:rsidRPr="00A158BC">
              <w:rPr>
                <w:noProof/>
              </w:rPr>
              <w:lastRenderedPageBreak/>
              <w:drawing>
                <wp:inline distT="0" distB="0" distL="0" distR="0" wp14:anchorId="3F469D64" wp14:editId="2B907AD6">
                  <wp:extent cx="4822315" cy="394970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08" cy="3953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823E32" w14:textId="61F8D1DB" w:rsidR="00A70872" w:rsidRPr="00A70872" w:rsidRDefault="00A70872" w:rsidP="00A70872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8</w:t>
            </w:r>
          </w:p>
          <w:p w14:paraId="5E8F623D" w14:textId="77777777" w:rsidR="00EB60F0" w:rsidRDefault="00EB60F0" w:rsidP="00EB60F0">
            <w:r>
              <w:t xml:space="preserve">• </w:t>
            </w:r>
            <w:r>
              <w:t>模拟模式下观察网络报文传输过程</w:t>
            </w:r>
          </w:p>
          <w:p w14:paraId="3DB89AEC" w14:textId="77777777" w:rsidR="00EB60F0" w:rsidRDefault="00EB60F0" w:rsidP="00EB60F0">
            <w:r>
              <w:t>当物理连接正确时，与设备端口连接的线缆上的点会变为绿色。如果连接不正确，需要检查线缆类型是否正确以及接口卡是否处于</w:t>
            </w:r>
            <w:r>
              <w:t>"</w:t>
            </w:r>
            <w:r>
              <w:t>开</w:t>
            </w:r>
            <w:r>
              <w:t>"</w:t>
            </w:r>
            <w:r>
              <w:t>的状态。</w:t>
            </w:r>
          </w:p>
          <w:p w14:paraId="6E1C24A0" w14:textId="77777777" w:rsidR="00EB60F0" w:rsidRDefault="00EB60F0" w:rsidP="00EB60F0">
            <w:r>
              <w:rPr>
                <w:b/>
                <w:sz w:val="28"/>
              </w:rPr>
              <w:t>六、思考题回答</w:t>
            </w:r>
          </w:p>
          <w:p w14:paraId="48B6069C" w14:textId="77777777" w:rsidR="00EB60F0" w:rsidRDefault="00EB60F0" w:rsidP="00EB60F0">
            <w:r>
              <w:rPr>
                <w:b/>
              </w:rPr>
              <w:t>1. ARP</w:t>
            </w:r>
            <w:r>
              <w:rPr>
                <w:b/>
              </w:rPr>
              <w:t>请求什么内容？用什么数据包发送？</w:t>
            </w:r>
          </w:p>
          <w:p w14:paraId="0A286B83" w14:textId="77777777" w:rsidR="00EB60F0" w:rsidRDefault="00EB60F0" w:rsidP="00EB60F0">
            <w:r>
              <w:t>ARP</w:t>
            </w:r>
            <w:r>
              <w:t>请求的内容是目标</w:t>
            </w:r>
            <w:r>
              <w:t>IP</w:t>
            </w:r>
            <w:r>
              <w:t>地址对应的</w:t>
            </w:r>
            <w:r>
              <w:t>MAC</w:t>
            </w:r>
            <w:r>
              <w:t>地址。</w:t>
            </w:r>
            <w:r>
              <w:t>ARP</w:t>
            </w:r>
            <w:r>
              <w:t>请求使用广播数据帧发送，目标</w:t>
            </w:r>
            <w:r>
              <w:t>MAC</w:t>
            </w:r>
            <w:r>
              <w:t>地址为</w:t>
            </w:r>
            <w:r>
              <w:t>FF:FF:FF:FF:FF:FF</w:t>
            </w:r>
            <w:r>
              <w:t>。</w:t>
            </w:r>
          </w:p>
          <w:p w14:paraId="4BB13617" w14:textId="77777777" w:rsidR="00EB60F0" w:rsidRDefault="00EB60F0" w:rsidP="00EB60F0">
            <w:r>
              <w:rPr>
                <w:b/>
              </w:rPr>
              <w:t>2. ARP</w:t>
            </w:r>
            <w:r>
              <w:rPr>
                <w:b/>
              </w:rPr>
              <w:t>响应什么内容？用什么数据包发送？</w:t>
            </w:r>
          </w:p>
          <w:p w14:paraId="6874DE5B" w14:textId="77777777" w:rsidR="00EB60F0" w:rsidRDefault="00EB60F0" w:rsidP="00EB60F0">
            <w:r>
              <w:t>ARP</w:t>
            </w:r>
            <w:r>
              <w:t>响应的内容是本机的</w:t>
            </w:r>
            <w:r>
              <w:t>MAC</w:t>
            </w:r>
            <w:r>
              <w:t>地址。</w:t>
            </w:r>
            <w:r>
              <w:t>ARP</w:t>
            </w:r>
            <w:r>
              <w:t>响应使用单播数据帧发送，直接回复给请求者。</w:t>
            </w:r>
          </w:p>
          <w:p w14:paraId="66832644" w14:textId="77777777" w:rsidR="00EB60F0" w:rsidRDefault="00EB60F0" w:rsidP="00EB60F0">
            <w:r>
              <w:rPr>
                <w:b/>
              </w:rPr>
              <w:t xml:space="preserve">3. </w:t>
            </w:r>
            <w:r>
              <w:rPr>
                <w:b/>
              </w:rPr>
              <w:t>绘制</w:t>
            </w:r>
            <w:r>
              <w:rPr>
                <w:b/>
              </w:rPr>
              <w:t>ARP</w:t>
            </w:r>
            <w:r>
              <w:rPr>
                <w:b/>
              </w:rPr>
              <w:t>工作原理图。</w:t>
            </w:r>
          </w:p>
          <w:p w14:paraId="505FFD68" w14:textId="77777777" w:rsidR="00EB60F0" w:rsidRDefault="00EB60F0" w:rsidP="00EB60F0">
            <w:r>
              <w:t>主机</w:t>
            </w:r>
            <w:r>
              <w:t xml:space="preserve">A (IP: 192.168.1.1) </w:t>
            </w:r>
            <w:r>
              <w:t>发送</w:t>
            </w:r>
            <w:r>
              <w:t>ARP</w:t>
            </w:r>
            <w:r>
              <w:t>请求</w:t>
            </w:r>
            <w:r>
              <w:t>(</w:t>
            </w:r>
            <w:r>
              <w:t>广播</w:t>
            </w:r>
            <w:r>
              <w:t xml:space="preserve">) → </w:t>
            </w:r>
            <w:r>
              <w:t>主机</w:t>
            </w:r>
            <w:r>
              <w:t xml:space="preserve">B (IP: 192.168.1.2) </w:t>
            </w:r>
            <w:r>
              <w:t>收到请求后发送</w:t>
            </w:r>
            <w:r>
              <w:t>ARP</w:t>
            </w:r>
            <w:r>
              <w:t>响应</w:t>
            </w:r>
            <w:r>
              <w:t>(</w:t>
            </w:r>
            <w:r>
              <w:t>单播</w:t>
            </w:r>
            <w:r>
              <w:t xml:space="preserve">) → </w:t>
            </w:r>
            <w:r>
              <w:t>主机</w:t>
            </w:r>
            <w:r>
              <w:t xml:space="preserve">A </w:t>
            </w:r>
            <w:r>
              <w:t>获得主机</w:t>
            </w:r>
            <w:r>
              <w:t>B</w:t>
            </w:r>
            <w:r>
              <w:t>的</w:t>
            </w:r>
            <w:r>
              <w:t>MAC</w:t>
            </w:r>
            <w:r>
              <w:t>地址，可以正常通信。</w:t>
            </w:r>
          </w:p>
          <w:p w14:paraId="0D895E8B" w14:textId="77777777" w:rsidR="00EB60F0" w:rsidRDefault="00EB60F0" w:rsidP="00EB60F0">
            <w:r>
              <w:rPr>
                <w:b/>
              </w:rPr>
              <w:t>4. ARP</w:t>
            </w:r>
            <w:r>
              <w:rPr>
                <w:b/>
              </w:rPr>
              <w:t>和</w:t>
            </w:r>
            <w:r>
              <w:rPr>
                <w:b/>
              </w:rPr>
              <w:t>IP</w:t>
            </w:r>
            <w:r>
              <w:rPr>
                <w:b/>
              </w:rPr>
              <w:t>的对应关系是否固定？</w:t>
            </w:r>
          </w:p>
          <w:p w14:paraId="69FCB337" w14:textId="77777777" w:rsidR="00EB60F0" w:rsidRDefault="00EB60F0" w:rsidP="00EB60F0">
            <w:r>
              <w:t>不是固定的。</w:t>
            </w:r>
            <w:r>
              <w:t>ARP</w:t>
            </w:r>
            <w:r>
              <w:t>缓存表中的条目有一定有效期（通常几分钟到几小时），如果</w:t>
            </w:r>
            <w:r>
              <w:t>IP</w:t>
            </w:r>
            <w:r>
              <w:t>地址重新分配或网络拓扑改变，</w:t>
            </w:r>
            <w:r>
              <w:t>ARP</w:t>
            </w:r>
            <w:r>
              <w:t>映射关系会更新。</w:t>
            </w:r>
          </w:p>
          <w:p w14:paraId="1E743214" w14:textId="77777777" w:rsidR="00EB60F0" w:rsidRDefault="00EB60F0" w:rsidP="00EB60F0">
            <w:r>
              <w:rPr>
                <w:b/>
              </w:rPr>
              <w:t>5. Mac</w:t>
            </w:r>
            <w:r>
              <w:rPr>
                <w:b/>
              </w:rPr>
              <w:t>地址和</w:t>
            </w:r>
            <w:r>
              <w:rPr>
                <w:b/>
              </w:rPr>
              <w:t>IP</w:t>
            </w:r>
            <w:r>
              <w:rPr>
                <w:b/>
              </w:rPr>
              <w:t>地址是否一成不变？</w:t>
            </w:r>
          </w:p>
          <w:p w14:paraId="6AB1EEB9" w14:textId="77777777" w:rsidR="00EB60F0" w:rsidRDefault="00EB60F0" w:rsidP="00EB60F0">
            <w:r>
              <w:t>MAC</w:t>
            </w:r>
            <w:r>
              <w:t>地址：理论上由厂商固化在网卡中，不可更改，但可以通过软件方式进行修改（不推荐）。</w:t>
            </w:r>
          </w:p>
          <w:p w14:paraId="69F6C475" w14:textId="36339190" w:rsidR="00A23FBD" w:rsidRDefault="00EB60F0">
            <w:r>
              <w:t>IP</w:t>
            </w:r>
            <w:r>
              <w:t>地址：可以手动更改或通过</w:t>
            </w:r>
            <w:r>
              <w:t>DHCP</w:t>
            </w:r>
            <w:r>
              <w:t>动态分配，是可变的。</w:t>
            </w:r>
          </w:p>
        </w:tc>
      </w:tr>
      <w:tr w:rsidR="00A23FBD" w14:paraId="024C5953" w14:textId="77777777">
        <w:trPr>
          <w:trHeight w:val="2674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7E8AD" w14:textId="77777777" w:rsidR="00A23FBD" w:rsidRDefault="00000000">
            <w:r>
              <w:rPr>
                <w:rFonts w:hint="eastAsia"/>
                <w:sz w:val="24"/>
                <w:szCs w:val="32"/>
              </w:rPr>
              <w:lastRenderedPageBreak/>
              <w:t>指导教师评语：</w:t>
            </w:r>
            <w:r>
              <w:rPr>
                <w:b/>
                <w:bCs/>
                <w:sz w:val="28"/>
                <w:szCs w:val="36"/>
              </w:rPr>
              <w:t xml:space="preserve">    </w:t>
            </w:r>
            <w:r>
              <w:t xml:space="preserve">                                    </w:t>
            </w:r>
          </w:p>
          <w:p w14:paraId="0CEDC5B1" w14:textId="77777777" w:rsidR="00A23FBD" w:rsidRDefault="00A23FBD"/>
          <w:p w14:paraId="410BA121" w14:textId="77777777" w:rsidR="00A23FBD" w:rsidRDefault="00A23FBD"/>
          <w:p w14:paraId="3E92B5BD" w14:textId="77777777" w:rsidR="00A23FBD" w:rsidRDefault="00A23FBD"/>
          <w:p w14:paraId="60721261" w14:textId="77777777" w:rsidR="00A23FBD" w:rsidRDefault="00A23FBD"/>
          <w:p w14:paraId="0E3A76CE" w14:textId="77777777" w:rsidR="00A23FBD" w:rsidRDefault="00A23FBD"/>
          <w:p w14:paraId="685A3879" w14:textId="77777777" w:rsidR="00A23FBD" w:rsidRDefault="00000000">
            <w:pPr>
              <w:ind w:firstLineChars="700" w:firstLine="1680"/>
            </w:pPr>
            <w:r>
              <w:rPr>
                <w:rFonts w:hint="eastAsia"/>
                <w:sz w:val="24"/>
                <w:szCs w:val="32"/>
              </w:rPr>
              <w:t>指导教师签名：</w:t>
            </w:r>
            <w:r>
              <w:rPr>
                <w:rFonts w:hint="eastAsia"/>
                <w:sz w:val="24"/>
                <w:szCs w:val="32"/>
                <w:u w:val="single"/>
              </w:rPr>
              <w:t xml:space="preserve">               </w:t>
            </w:r>
            <w:r>
              <w:rPr>
                <w:rFonts w:hint="eastAsia"/>
                <w:sz w:val="24"/>
                <w:szCs w:val="32"/>
              </w:rPr>
              <w:t xml:space="preserve">       20   </w:t>
            </w:r>
            <w:r>
              <w:rPr>
                <w:rFonts w:hint="eastAsia"/>
                <w:sz w:val="24"/>
                <w:szCs w:val="32"/>
              </w:rPr>
              <w:t>年</w:t>
            </w:r>
            <w:r>
              <w:rPr>
                <w:sz w:val="24"/>
                <w:szCs w:val="32"/>
              </w:rPr>
              <w:t xml:space="preserve">   </w:t>
            </w:r>
            <w:r>
              <w:rPr>
                <w:rFonts w:hint="eastAsia"/>
                <w:sz w:val="24"/>
                <w:szCs w:val="32"/>
              </w:rPr>
              <w:t>月</w:t>
            </w:r>
            <w:r>
              <w:rPr>
                <w:sz w:val="24"/>
                <w:szCs w:val="32"/>
              </w:rPr>
              <w:t xml:space="preserve">   </w:t>
            </w:r>
            <w:r>
              <w:rPr>
                <w:rFonts w:hint="eastAsia"/>
                <w:sz w:val="24"/>
                <w:szCs w:val="32"/>
              </w:rPr>
              <w:t>日</w:t>
            </w:r>
          </w:p>
        </w:tc>
      </w:tr>
    </w:tbl>
    <w:p w14:paraId="50832008" w14:textId="77777777" w:rsidR="00A23FBD" w:rsidRDefault="00A23FBD"/>
    <w:sectPr w:rsidR="00A23FB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8F55A" w14:textId="77777777" w:rsidR="00880FDA" w:rsidRDefault="00880FDA" w:rsidP="00EB60F0">
      <w:r>
        <w:separator/>
      </w:r>
    </w:p>
  </w:endnote>
  <w:endnote w:type="continuationSeparator" w:id="0">
    <w:p w14:paraId="325A4FA8" w14:textId="77777777" w:rsidR="00880FDA" w:rsidRDefault="00880FDA" w:rsidP="00EB6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42D2B" w14:textId="77777777" w:rsidR="00880FDA" w:rsidRDefault="00880FDA" w:rsidP="00EB60F0">
      <w:r>
        <w:separator/>
      </w:r>
    </w:p>
  </w:footnote>
  <w:footnote w:type="continuationSeparator" w:id="0">
    <w:p w14:paraId="31B3F257" w14:textId="77777777" w:rsidR="00880FDA" w:rsidRDefault="00880FDA" w:rsidP="00EB6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jb3VudCI6MiwiaGRpZCI6IjQ1NzVhZDNjMjdjYThmN2E2Y2RhMzQyMWUyMzc4MGYwIiwidXNlckNvdW50IjoyfQ=="/>
  </w:docVars>
  <w:rsids>
    <w:rsidRoot w:val="23ED11B5"/>
    <w:rsid w:val="00000383"/>
    <w:rsid w:val="00003E57"/>
    <w:rsid w:val="00010CEF"/>
    <w:rsid w:val="00013F68"/>
    <w:rsid w:val="00016230"/>
    <w:rsid w:val="000225D1"/>
    <w:rsid w:val="00026784"/>
    <w:rsid w:val="00027B09"/>
    <w:rsid w:val="0003066B"/>
    <w:rsid w:val="000317E8"/>
    <w:rsid w:val="00034628"/>
    <w:rsid w:val="00044270"/>
    <w:rsid w:val="000536A7"/>
    <w:rsid w:val="000621AC"/>
    <w:rsid w:val="0006259D"/>
    <w:rsid w:val="00065C26"/>
    <w:rsid w:val="00065E2C"/>
    <w:rsid w:val="0007035B"/>
    <w:rsid w:val="0007190D"/>
    <w:rsid w:val="000776C3"/>
    <w:rsid w:val="00082D43"/>
    <w:rsid w:val="0008358E"/>
    <w:rsid w:val="00083AF4"/>
    <w:rsid w:val="00084F34"/>
    <w:rsid w:val="00086144"/>
    <w:rsid w:val="00097BF8"/>
    <w:rsid w:val="000A2C51"/>
    <w:rsid w:val="000A7651"/>
    <w:rsid w:val="000B263E"/>
    <w:rsid w:val="000B3A90"/>
    <w:rsid w:val="000B458C"/>
    <w:rsid w:val="000B5BCD"/>
    <w:rsid w:val="000B62DB"/>
    <w:rsid w:val="000B69C8"/>
    <w:rsid w:val="000B7193"/>
    <w:rsid w:val="000C281A"/>
    <w:rsid w:val="000C47E9"/>
    <w:rsid w:val="000C6374"/>
    <w:rsid w:val="000C7527"/>
    <w:rsid w:val="000E0B1B"/>
    <w:rsid w:val="000E11A5"/>
    <w:rsid w:val="000E6558"/>
    <w:rsid w:val="000F2618"/>
    <w:rsid w:val="000F40AB"/>
    <w:rsid w:val="00106EFF"/>
    <w:rsid w:val="001071C7"/>
    <w:rsid w:val="00112C76"/>
    <w:rsid w:val="00114B8C"/>
    <w:rsid w:val="00115128"/>
    <w:rsid w:val="001175DD"/>
    <w:rsid w:val="001206FE"/>
    <w:rsid w:val="0012467B"/>
    <w:rsid w:val="00126BC4"/>
    <w:rsid w:val="00127543"/>
    <w:rsid w:val="001321F6"/>
    <w:rsid w:val="00140873"/>
    <w:rsid w:val="00141CCC"/>
    <w:rsid w:val="0015000A"/>
    <w:rsid w:val="00151976"/>
    <w:rsid w:val="001556DA"/>
    <w:rsid w:val="00175A97"/>
    <w:rsid w:val="0018369F"/>
    <w:rsid w:val="00187426"/>
    <w:rsid w:val="00192756"/>
    <w:rsid w:val="00193366"/>
    <w:rsid w:val="001B058B"/>
    <w:rsid w:val="001B1F52"/>
    <w:rsid w:val="001C1794"/>
    <w:rsid w:val="001C339B"/>
    <w:rsid w:val="001C7F13"/>
    <w:rsid w:val="001D0033"/>
    <w:rsid w:val="001D3A84"/>
    <w:rsid w:val="001D5679"/>
    <w:rsid w:val="001E2F7F"/>
    <w:rsid w:val="001E4B6A"/>
    <w:rsid w:val="001F2903"/>
    <w:rsid w:val="001F4300"/>
    <w:rsid w:val="001F7821"/>
    <w:rsid w:val="002013C5"/>
    <w:rsid w:val="00202C85"/>
    <w:rsid w:val="002161D5"/>
    <w:rsid w:val="00216A9F"/>
    <w:rsid w:val="00222F3F"/>
    <w:rsid w:val="00223E46"/>
    <w:rsid w:val="0023123A"/>
    <w:rsid w:val="0023166D"/>
    <w:rsid w:val="00233E06"/>
    <w:rsid w:val="002349A5"/>
    <w:rsid w:val="002367A4"/>
    <w:rsid w:val="00241CF2"/>
    <w:rsid w:val="002464C6"/>
    <w:rsid w:val="002605F2"/>
    <w:rsid w:val="00263130"/>
    <w:rsid w:val="002632BE"/>
    <w:rsid w:val="0027023C"/>
    <w:rsid w:val="00271252"/>
    <w:rsid w:val="00274984"/>
    <w:rsid w:val="002810F6"/>
    <w:rsid w:val="00282726"/>
    <w:rsid w:val="00283F87"/>
    <w:rsid w:val="00287BA8"/>
    <w:rsid w:val="00292695"/>
    <w:rsid w:val="002A337E"/>
    <w:rsid w:val="002A5CC4"/>
    <w:rsid w:val="002B0366"/>
    <w:rsid w:val="002B5A78"/>
    <w:rsid w:val="002B787D"/>
    <w:rsid w:val="002C0D15"/>
    <w:rsid w:val="002C2F7F"/>
    <w:rsid w:val="002D1EAB"/>
    <w:rsid w:val="002D3337"/>
    <w:rsid w:val="002D5C3B"/>
    <w:rsid w:val="002D6F5D"/>
    <w:rsid w:val="002E41F4"/>
    <w:rsid w:val="002E4231"/>
    <w:rsid w:val="002E5130"/>
    <w:rsid w:val="002F0AD0"/>
    <w:rsid w:val="002F5422"/>
    <w:rsid w:val="003000D8"/>
    <w:rsid w:val="00303720"/>
    <w:rsid w:val="00304A99"/>
    <w:rsid w:val="00311D18"/>
    <w:rsid w:val="00312175"/>
    <w:rsid w:val="00312C94"/>
    <w:rsid w:val="00326514"/>
    <w:rsid w:val="003326E4"/>
    <w:rsid w:val="00332AD7"/>
    <w:rsid w:val="00337E3C"/>
    <w:rsid w:val="0034013B"/>
    <w:rsid w:val="0034076C"/>
    <w:rsid w:val="0034752A"/>
    <w:rsid w:val="003605F1"/>
    <w:rsid w:val="00360A01"/>
    <w:rsid w:val="00362DB7"/>
    <w:rsid w:val="00363DA6"/>
    <w:rsid w:val="00363FB2"/>
    <w:rsid w:val="0037687E"/>
    <w:rsid w:val="00384CD8"/>
    <w:rsid w:val="00386417"/>
    <w:rsid w:val="00386ABA"/>
    <w:rsid w:val="003973F9"/>
    <w:rsid w:val="003A3978"/>
    <w:rsid w:val="003A7E6A"/>
    <w:rsid w:val="003B288F"/>
    <w:rsid w:val="003B3B69"/>
    <w:rsid w:val="003C3371"/>
    <w:rsid w:val="003C61FC"/>
    <w:rsid w:val="003D3CD1"/>
    <w:rsid w:val="003F27E0"/>
    <w:rsid w:val="004014F3"/>
    <w:rsid w:val="00407DDA"/>
    <w:rsid w:val="00411B79"/>
    <w:rsid w:val="00412B1F"/>
    <w:rsid w:val="00416271"/>
    <w:rsid w:val="00420C4F"/>
    <w:rsid w:val="00425027"/>
    <w:rsid w:val="00430020"/>
    <w:rsid w:val="00437250"/>
    <w:rsid w:val="004541BA"/>
    <w:rsid w:val="00456435"/>
    <w:rsid w:val="0046199F"/>
    <w:rsid w:val="0046270C"/>
    <w:rsid w:val="004648E1"/>
    <w:rsid w:val="00470AA2"/>
    <w:rsid w:val="00473677"/>
    <w:rsid w:val="0047505C"/>
    <w:rsid w:val="00481CD9"/>
    <w:rsid w:val="004825C9"/>
    <w:rsid w:val="00484E4D"/>
    <w:rsid w:val="00485898"/>
    <w:rsid w:val="00486500"/>
    <w:rsid w:val="00493DDA"/>
    <w:rsid w:val="00493F5E"/>
    <w:rsid w:val="0049757F"/>
    <w:rsid w:val="00497D3C"/>
    <w:rsid w:val="00497FDD"/>
    <w:rsid w:val="004A1849"/>
    <w:rsid w:val="004A372C"/>
    <w:rsid w:val="004A48E0"/>
    <w:rsid w:val="004A4D75"/>
    <w:rsid w:val="004A5381"/>
    <w:rsid w:val="004A71B6"/>
    <w:rsid w:val="004B0373"/>
    <w:rsid w:val="004B1E0F"/>
    <w:rsid w:val="004B225C"/>
    <w:rsid w:val="004C12BF"/>
    <w:rsid w:val="004C4CEE"/>
    <w:rsid w:val="004D2054"/>
    <w:rsid w:val="004D687E"/>
    <w:rsid w:val="004D7A7F"/>
    <w:rsid w:val="004D7B2F"/>
    <w:rsid w:val="004D7DD1"/>
    <w:rsid w:val="004E0334"/>
    <w:rsid w:val="004E50ED"/>
    <w:rsid w:val="004E7251"/>
    <w:rsid w:val="004F2937"/>
    <w:rsid w:val="004F2947"/>
    <w:rsid w:val="004F7BD2"/>
    <w:rsid w:val="00510C6F"/>
    <w:rsid w:val="00511608"/>
    <w:rsid w:val="00511CC8"/>
    <w:rsid w:val="0051343E"/>
    <w:rsid w:val="00513DE7"/>
    <w:rsid w:val="0051475F"/>
    <w:rsid w:val="00514ECA"/>
    <w:rsid w:val="00515BF2"/>
    <w:rsid w:val="00521879"/>
    <w:rsid w:val="00531F32"/>
    <w:rsid w:val="00534CE9"/>
    <w:rsid w:val="00534EAA"/>
    <w:rsid w:val="00536718"/>
    <w:rsid w:val="00542C38"/>
    <w:rsid w:val="00544D4E"/>
    <w:rsid w:val="0055199E"/>
    <w:rsid w:val="00552EDF"/>
    <w:rsid w:val="005535EE"/>
    <w:rsid w:val="005542A1"/>
    <w:rsid w:val="005542F7"/>
    <w:rsid w:val="00560CE3"/>
    <w:rsid w:val="0056269F"/>
    <w:rsid w:val="00567B1E"/>
    <w:rsid w:val="00587CEF"/>
    <w:rsid w:val="005A7BBE"/>
    <w:rsid w:val="005B1489"/>
    <w:rsid w:val="005B4649"/>
    <w:rsid w:val="005B4ED1"/>
    <w:rsid w:val="005C1829"/>
    <w:rsid w:val="005D0400"/>
    <w:rsid w:val="005D3AB9"/>
    <w:rsid w:val="005D3C50"/>
    <w:rsid w:val="005D444C"/>
    <w:rsid w:val="005D7405"/>
    <w:rsid w:val="005E3229"/>
    <w:rsid w:val="005E3A86"/>
    <w:rsid w:val="005E7A19"/>
    <w:rsid w:val="005F0311"/>
    <w:rsid w:val="005F3885"/>
    <w:rsid w:val="005F416B"/>
    <w:rsid w:val="005F53DA"/>
    <w:rsid w:val="005F668E"/>
    <w:rsid w:val="00600BEA"/>
    <w:rsid w:val="00606A10"/>
    <w:rsid w:val="00614C2A"/>
    <w:rsid w:val="0062211F"/>
    <w:rsid w:val="00623A76"/>
    <w:rsid w:val="00633362"/>
    <w:rsid w:val="006476D0"/>
    <w:rsid w:val="00654031"/>
    <w:rsid w:val="006665EE"/>
    <w:rsid w:val="0066737B"/>
    <w:rsid w:val="006736A0"/>
    <w:rsid w:val="00676E55"/>
    <w:rsid w:val="00677DB7"/>
    <w:rsid w:val="00682B7A"/>
    <w:rsid w:val="00683021"/>
    <w:rsid w:val="006832C1"/>
    <w:rsid w:val="00690F3A"/>
    <w:rsid w:val="0069282B"/>
    <w:rsid w:val="00693492"/>
    <w:rsid w:val="006934FE"/>
    <w:rsid w:val="00693923"/>
    <w:rsid w:val="00693D42"/>
    <w:rsid w:val="006A44C5"/>
    <w:rsid w:val="006B301D"/>
    <w:rsid w:val="006B5D4B"/>
    <w:rsid w:val="006B6606"/>
    <w:rsid w:val="006C3480"/>
    <w:rsid w:val="006C4AFA"/>
    <w:rsid w:val="006C5BF2"/>
    <w:rsid w:val="006D2487"/>
    <w:rsid w:val="006E7B4D"/>
    <w:rsid w:val="006F01E6"/>
    <w:rsid w:val="006F030A"/>
    <w:rsid w:val="006F4613"/>
    <w:rsid w:val="007061BC"/>
    <w:rsid w:val="00712D31"/>
    <w:rsid w:val="00714720"/>
    <w:rsid w:val="00715102"/>
    <w:rsid w:val="00723002"/>
    <w:rsid w:val="0072338C"/>
    <w:rsid w:val="00724ECB"/>
    <w:rsid w:val="007261CD"/>
    <w:rsid w:val="00726CAC"/>
    <w:rsid w:val="00731883"/>
    <w:rsid w:val="007329D3"/>
    <w:rsid w:val="00733033"/>
    <w:rsid w:val="00737DF5"/>
    <w:rsid w:val="00740A8D"/>
    <w:rsid w:val="00741788"/>
    <w:rsid w:val="007436B6"/>
    <w:rsid w:val="00743C59"/>
    <w:rsid w:val="00744C37"/>
    <w:rsid w:val="00760E2E"/>
    <w:rsid w:val="007667BE"/>
    <w:rsid w:val="007739DF"/>
    <w:rsid w:val="00773DC7"/>
    <w:rsid w:val="00782E3D"/>
    <w:rsid w:val="00784962"/>
    <w:rsid w:val="007859B5"/>
    <w:rsid w:val="00785EB6"/>
    <w:rsid w:val="007A73A9"/>
    <w:rsid w:val="007B26B9"/>
    <w:rsid w:val="007B35D1"/>
    <w:rsid w:val="007C23CA"/>
    <w:rsid w:val="007C4422"/>
    <w:rsid w:val="007D7035"/>
    <w:rsid w:val="007E0595"/>
    <w:rsid w:val="007E48B6"/>
    <w:rsid w:val="007E4EEE"/>
    <w:rsid w:val="007F4D8F"/>
    <w:rsid w:val="007F581E"/>
    <w:rsid w:val="007F66C3"/>
    <w:rsid w:val="00802736"/>
    <w:rsid w:val="00803868"/>
    <w:rsid w:val="00811CC7"/>
    <w:rsid w:val="0081683F"/>
    <w:rsid w:val="00820C8F"/>
    <w:rsid w:val="0082130A"/>
    <w:rsid w:val="008505B8"/>
    <w:rsid w:val="00851FA3"/>
    <w:rsid w:val="00852902"/>
    <w:rsid w:val="00854BF3"/>
    <w:rsid w:val="00862B16"/>
    <w:rsid w:val="0086773F"/>
    <w:rsid w:val="00874862"/>
    <w:rsid w:val="008755EA"/>
    <w:rsid w:val="00880C3A"/>
    <w:rsid w:val="00880FDA"/>
    <w:rsid w:val="00883CA3"/>
    <w:rsid w:val="008877C5"/>
    <w:rsid w:val="00891994"/>
    <w:rsid w:val="0089288D"/>
    <w:rsid w:val="008943ED"/>
    <w:rsid w:val="008959DF"/>
    <w:rsid w:val="00896AA8"/>
    <w:rsid w:val="008B1BAA"/>
    <w:rsid w:val="008B323C"/>
    <w:rsid w:val="008B56B3"/>
    <w:rsid w:val="008C4169"/>
    <w:rsid w:val="008C43DB"/>
    <w:rsid w:val="008D13ED"/>
    <w:rsid w:val="008D27C9"/>
    <w:rsid w:val="008D41EE"/>
    <w:rsid w:val="008E3E05"/>
    <w:rsid w:val="008E5778"/>
    <w:rsid w:val="008E5C93"/>
    <w:rsid w:val="008F5CF1"/>
    <w:rsid w:val="00902565"/>
    <w:rsid w:val="00902CF0"/>
    <w:rsid w:val="00904719"/>
    <w:rsid w:val="00910869"/>
    <w:rsid w:val="00910A25"/>
    <w:rsid w:val="00912149"/>
    <w:rsid w:val="0091645D"/>
    <w:rsid w:val="009263AA"/>
    <w:rsid w:val="00934551"/>
    <w:rsid w:val="00941810"/>
    <w:rsid w:val="009436D1"/>
    <w:rsid w:val="00952065"/>
    <w:rsid w:val="00952A41"/>
    <w:rsid w:val="00954213"/>
    <w:rsid w:val="00954CDD"/>
    <w:rsid w:val="00972965"/>
    <w:rsid w:val="0097436D"/>
    <w:rsid w:val="00974482"/>
    <w:rsid w:val="0097568B"/>
    <w:rsid w:val="00976A00"/>
    <w:rsid w:val="00976F20"/>
    <w:rsid w:val="00986C6A"/>
    <w:rsid w:val="0098743D"/>
    <w:rsid w:val="00992740"/>
    <w:rsid w:val="00992D3D"/>
    <w:rsid w:val="00993566"/>
    <w:rsid w:val="00995BBA"/>
    <w:rsid w:val="00997712"/>
    <w:rsid w:val="009A0447"/>
    <w:rsid w:val="009A1213"/>
    <w:rsid w:val="009B10FE"/>
    <w:rsid w:val="009B1D55"/>
    <w:rsid w:val="009B4A2B"/>
    <w:rsid w:val="009C2D77"/>
    <w:rsid w:val="009C3F78"/>
    <w:rsid w:val="009C516D"/>
    <w:rsid w:val="009C5CA3"/>
    <w:rsid w:val="009C745D"/>
    <w:rsid w:val="009D0468"/>
    <w:rsid w:val="009D2956"/>
    <w:rsid w:val="009D3435"/>
    <w:rsid w:val="009D7669"/>
    <w:rsid w:val="009E0D89"/>
    <w:rsid w:val="009E10F4"/>
    <w:rsid w:val="009F03E0"/>
    <w:rsid w:val="009F151B"/>
    <w:rsid w:val="009F5386"/>
    <w:rsid w:val="009F7BEF"/>
    <w:rsid w:val="00A00FE2"/>
    <w:rsid w:val="00A12276"/>
    <w:rsid w:val="00A1312A"/>
    <w:rsid w:val="00A17C2C"/>
    <w:rsid w:val="00A23628"/>
    <w:rsid w:val="00A23CBD"/>
    <w:rsid w:val="00A23FBD"/>
    <w:rsid w:val="00A32511"/>
    <w:rsid w:val="00A3581F"/>
    <w:rsid w:val="00A36A98"/>
    <w:rsid w:val="00A378C6"/>
    <w:rsid w:val="00A40C21"/>
    <w:rsid w:val="00A41E9C"/>
    <w:rsid w:val="00A43879"/>
    <w:rsid w:val="00A569A8"/>
    <w:rsid w:val="00A6165A"/>
    <w:rsid w:val="00A6174E"/>
    <w:rsid w:val="00A63FB4"/>
    <w:rsid w:val="00A70872"/>
    <w:rsid w:val="00A75F0F"/>
    <w:rsid w:val="00A81CC5"/>
    <w:rsid w:val="00A8237D"/>
    <w:rsid w:val="00A8429C"/>
    <w:rsid w:val="00A95A3F"/>
    <w:rsid w:val="00A979A1"/>
    <w:rsid w:val="00AA321D"/>
    <w:rsid w:val="00AA7E0E"/>
    <w:rsid w:val="00AB3CC4"/>
    <w:rsid w:val="00AB7AC7"/>
    <w:rsid w:val="00AC42FD"/>
    <w:rsid w:val="00AC682C"/>
    <w:rsid w:val="00AC6C87"/>
    <w:rsid w:val="00AD3450"/>
    <w:rsid w:val="00AE30EC"/>
    <w:rsid w:val="00AE7CE5"/>
    <w:rsid w:val="00AF25F9"/>
    <w:rsid w:val="00AF7894"/>
    <w:rsid w:val="00B20B1C"/>
    <w:rsid w:val="00B32D9D"/>
    <w:rsid w:val="00B45C75"/>
    <w:rsid w:val="00B52682"/>
    <w:rsid w:val="00B52A0F"/>
    <w:rsid w:val="00B54423"/>
    <w:rsid w:val="00B572C4"/>
    <w:rsid w:val="00B6545F"/>
    <w:rsid w:val="00B71C81"/>
    <w:rsid w:val="00B74620"/>
    <w:rsid w:val="00B77310"/>
    <w:rsid w:val="00B778AF"/>
    <w:rsid w:val="00B84935"/>
    <w:rsid w:val="00B9326D"/>
    <w:rsid w:val="00B94FF0"/>
    <w:rsid w:val="00B95B25"/>
    <w:rsid w:val="00B95E14"/>
    <w:rsid w:val="00BA6944"/>
    <w:rsid w:val="00BB11C6"/>
    <w:rsid w:val="00BB2C86"/>
    <w:rsid w:val="00BC0A12"/>
    <w:rsid w:val="00BC18E6"/>
    <w:rsid w:val="00BC5171"/>
    <w:rsid w:val="00BC6B76"/>
    <w:rsid w:val="00BD0762"/>
    <w:rsid w:val="00BD670E"/>
    <w:rsid w:val="00BE5B2C"/>
    <w:rsid w:val="00BF1309"/>
    <w:rsid w:val="00BF1478"/>
    <w:rsid w:val="00BF2B24"/>
    <w:rsid w:val="00BF4046"/>
    <w:rsid w:val="00C00216"/>
    <w:rsid w:val="00C0737B"/>
    <w:rsid w:val="00C07E2A"/>
    <w:rsid w:val="00C12314"/>
    <w:rsid w:val="00C2525E"/>
    <w:rsid w:val="00C32FDD"/>
    <w:rsid w:val="00C33042"/>
    <w:rsid w:val="00C3597F"/>
    <w:rsid w:val="00C35A87"/>
    <w:rsid w:val="00C372A8"/>
    <w:rsid w:val="00C40A58"/>
    <w:rsid w:val="00C40C63"/>
    <w:rsid w:val="00C40E4D"/>
    <w:rsid w:val="00C433A3"/>
    <w:rsid w:val="00C52CA7"/>
    <w:rsid w:val="00C52D70"/>
    <w:rsid w:val="00C57AA2"/>
    <w:rsid w:val="00C671E1"/>
    <w:rsid w:val="00C70EEE"/>
    <w:rsid w:val="00C72A75"/>
    <w:rsid w:val="00C74CC3"/>
    <w:rsid w:val="00C809EF"/>
    <w:rsid w:val="00C87B6F"/>
    <w:rsid w:val="00C91833"/>
    <w:rsid w:val="00CA3442"/>
    <w:rsid w:val="00CA5381"/>
    <w:rsid w:val="00CA5DC1"/>
    <w:rsid w:val="00CA7210"/>
    <w:rsid w:val="00CA767C"/>
    <w:rsid w:val="00CC3ED7"/>
    <w:rsid w:val="00CD799C"/>
    <w:rsid w:val="00CE5411"/>
    <w:rsid w:val="00CE5A23"/>
    <w:rsid w:val="00CE7476"/>
    <w:rsid w:val="00CE7602"/>
    <w:rsid w:val="00CF4606"/>
    <w:rsid w:val="00CF5034"/>
    <w:rsid w:val="00CF5495"/>
    <w:rsid w:val="00D01318"/>
    <w:rsid w:val="00D02658"/>
    <w:rsid w:val="00D04434"/>
    <w:rsid w:val="00D045B5"/>
    <w:rsid w:val="00D059B4"/>
    <w:rsid w:val="00D07541"/>
    <w:rsid w:val="00D10C6C"/>
    <w:rsid w:val="00D137A0"/>
    <w:rsid w:val="00D147CA"/>
    <w:rsid w:val="00D2103E"/>
    <w:rsid w:val="00D2253A"/>
    <w:rsid w:val="00D22798"/>
    <w:rsid w:val="00D254B7"/>
    <w:rsid w:val="00D313F0"/>
    <w:rsid w:val="00D40782"/>
    <w:rsid w:val="00D414CE"/>
    <w:rsid w:val="00D448B8"/>
    <w:rsid w:val="00D54944"/>
    <w:rsid w:val="00D54E08"/>
    <w:rsid w:val="00D552BD"/>
    <w:rsid w:val="00D561B5"/>
    <w:rsid w:val="00D57C18"/>
    <w:rsid w:val="00D60775"/>
    <w:rsid w:val="00D6285D"/>
    <w:rsid w:val="00D6313D"/>
    <w:rsid w:val="00D653AE"/>
    <w:rsid w:val="00D66CF2"/>
    <w:rsid w:val="00D67107"/>
    <w:rsid w:val="00D67E36"/>
    <w:rsid w:val="00D74016"/>
    <w:rsid w:val="00D84AC8"/>
    <w:rsid w:val="00D91379"/>
    <w:rsid w:val="00D91FE2"/>
    <w:rsid w:val="00D95CB0"/>
    <w:rsid w:val="00D97931"/>
    <w:rsid w:val="00DA3477"/>
    <w:rsid w:val="00DB16E5"/>
    <w:rsid w:val="00DB183A"/>
    <w:rsid w:val="00DB262B"/>
    <w:rsid w:val="00DB43DD"/>
    <w:rsid w:val="00DB734C"/>
    <w:rsid w:val="00DB7589"/>
    <w:rsid w:val="00DC388A"/>
    <w:rsid w:val="00DC48D2"/>
    <w:rsid w:val="00DC4B26"/>
    <w:rsid w:val="00DD22EA"/>
    <w:rsid w:val="00DD36C9"/>
    <w:rsid w:val="00DD5F6E"/>
    <w:rsid w:val="00DE42A5"/>
    <w:rsid w:val="00DF6D09"/>
    <w:rsid w:val="00E00464"/>
    <w:rsid w:val="00E02CE9"/>
    <w:rsid w:val="00E12197"/>
    <w:rsid w:val="00E1340F"/>
    <w:rsid w:val="00E13892"/>
    <w:rsid w:val="00E13DB7"/>
    <w:rsid w:val="00E13F84"/>
    <w:rsid w:val="00E16185"/>
    <w:rsid w:val="00E1733E"/>
    <w:rsid w:val="00E20936"/>
    <w:rsid w:val="00E21519"/>
    <w:rsid w:val="00E2643E"/>
    <w:rsid w:val="00E30AC2"/>
    <w:rsid w:val="00E31D61"/>
    <w:rsid w:val="00E34CC3"/>
    <w:rsid w:val="00E3699B"/>
    <w:rsid w:val="00E408F9"/>
    <w:rsid w:val="00E40A5F"/>
    <w:rsid w:val="00E411EC"/>
    <w:rsid w:val="00E53AB4"/>
    <w:rsid w:val="00E5765C"/>
    <w:rsid w:val="00E5786A"/>
    <w:rsid w:val="00E6034C"/>
    <w:rsid w:val="00E73501"/>
    <w:rsid w:val="00E775DD"/>
    <w:rsid w:val="00E9242F"/>
    <w:rsid w:val="00E94D1A"/>
    <w:rsid w:val="00E95701"/>
    <w:rsid w:val="00E96E89"/>
    <w:rsid w:val="00EA1505"/>
    <w:rsid w:val="00EB1037"/>
    <w:rsid w:val="00EB3CB2"/>
    <w:rsid w:val="00EB60F0"/>
    <w:rsid w:val="00EC0CA4"/>
    <w:rsid w:val="00EC462B"/>
    <w:rsid w:val="00EC6459"/>
    <w:rsid w:val="00EC6B91"/>
    <w:rsid w:val="00ED1576"/>
    <w:rsid w:val="00ED2942"/>
    <w:rsid w:val="00ED61D5"/>
    <w:rsid w:val="00ED67E2"/>
    <w:rsid w:val="00EE0C97"/>
    <w:rsid w:val="00EE5791"/>
    <w:rsid w:val="00EF12ED"/>
    <w:rsid w:val="00EF20B8"/>
    <w:rsid w:val="00EF63EB"/>
    <w:rsid w:val="00F027DB"/>
    <w:rsid w:val="00F0368E"/>
    <w:rsid w:val="00F13893"/>
    <w:rsid w:val="00F14764"/>
    <w:rsid w:val="00F15595"/>
    <w:rsid w:val="00F16CA9"/>
    <w:rsid w:val="00F201FD"/>
    <w:rsid w:val="00F21512"/>
    <w:rsid w:val="00F234A1"/>
    <w:rsid w:val="00F24449"/>
    <w:rsid w:val="00F25782"/>
    <w:rsid w:val="00F34501"/>
    <w:rsid w:val="00F3700B"/>
    <w:rsid w:val="00F40741"/>
    <w:rsid w:val="00F46184"/>
    <w:rsid w:val="00F46865"/>
    <w:rsid w:val="00F63B9A"/>
    <w:rsid w:val="00F65365"/>
    <w:rsid w:val="00F66981"/>
    <w:rsid w:val="00F71915"/>
    <w:rsid w:val="00F74B7F"/>
    <w:rsid w:val="00F81626"/>
    <w:rsid w:val="00F822C4"/>
    <w:rsid w:val="00F8475B"/>
    <w:rsid w:val="00F916BF"/>
    <w:rsid w:val="00F92220"/>
    <w:rsid w:val="00F97707"/>
    <w:rsid w:val="00FA250A"/>
    <w:rsid w:val="00FB7BBD"/>
    <w:rsid w:val="00FC0D25"/>
    <w:rsid w:val="00FC3113"/>
    <w:rsid w:val="00FD131E"/>
    <w:rsid w:val="00FD1FA5"/>
    <w:rsid w:val="00FD2959"/>
    <w:rsid w:val="00FE579C"/>
    <w:rsid w:val="00FE6A90"/>
    <w:rsid w:val="00FF013D"/>
    <w:rsid w:val="00FF4265"/>
    <w:rsid w:val="00FF6241"/>
    <w:rsid w:val="032D29D7"/>
    <w:rsid w:val="23ED11B5"/>
    <w:rsid w:val="40011C8E"/>
    <w:rsid w:val="6B58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F7701"/>
  <w15:docId w15:val="{E5220EC7-70C4-41A5-9A5F-E553C73F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B60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B60F0"/>
    <w:rPr>
      <w:kern w:val="2"/>
      <w:sz w:val="18"/>
      <w:szCs w:val="18"/>
    </w:rPr>
  </w:style>
  <w:style w:type="paragraph" w:styleId="a6">
    <w:name w:val="footer"/>
    <w:basedOn w:val="a"/>
    <w:link w:val="a7"/>
    <w:rsid w:val="00EB60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B60F0"/>
    <w:rPr>
      <w:kern w:val="2"/>
      <w:sz w:val="18"/>
      <w:szCs w:val="18"/>
    </w:rPr>
  </w:style>
  <w:style w:type="paragraph" w:styleId="a8">
    <w:name w:val="Body Text Indent"/>
    <w:basedOn w:val="a"/>
    <w:link w:val="a9"/>
    <w:rsid w:val="00D54944"/>
    <w:pPr>
      <w:spacing w:line="360" w:lineRule="auto"/>
      <w:ind w:firstLineChars="171" w:firstLine="359"/>
    </w:pPr>
  </w:style>
  <w:style w:type="character" w:customStyle="1" w:styleId="a9">
    <w:name w:val="正文文本缩进 字符"/>
    <w:basedOn w:val="a0"/>
    <w:link w:val="a8"/>
    <w:rsid w:val="00D54944"/>
    <w:rPr>
      <w:kern w:val="2"/>
      <w:sz w:val="21"/>
      <w:szCs w:val="24"/>
    </w:rPr>
  </w:style>
  <w:style w:type="paragraph" w:styleId="aa">
    <w:name w:val="caption"/>
    <w:basedOn w:val="a"/>
    <w:next w:val="a"/>
    <w:rsid w:val="00C9183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ZH\AppData\Roaming\kingsoft\office6\templates\download\806bc09812f0ad8215252f2fdd50fa22\&#23454;&#39564;&#23454;&#35757;&#25253;&#21578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实验实训报告.doc</Template>
  <TotalTime>10</TotalTime>
  <Pages>7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实验、实训报告</dc:title>
  <dc:creator>刘浩</dc:creator>
  <cp:lastModifiedBy>欣 五</cp:lastModifiedBy>
  <cp:revision>17</cp:revision>
  <cp:lastPrinted>2025-02-24T00:21:00Z</cp:lastPrinted>
  <dcterms:created xsi:type="dcterms:W3CDTF">2026-03-23T12:45:00Z</dcterms:created>
  <dcterms:modified xsi:type="dcterms:W3CDTF">2026-04-01T07:06:00Z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UUID">
    <vt:lpwstr>v1.0_mb_jQtRUqrqJYjMPdHUFL31Bg==</vt:lpwstr>
  </property>
  <property fmtid="{D5CDD505-2E9C-101B-9397-08002B2CF9AE}" pid="3" name="KSOProductBuildVer">
    <vt:lpwstr>2052-12.1.0.19770</vt:lpwstr>
  </property>
  <property fmtid="{D5CDD505-2E9C-101B-9397-08002B2CF9AE}" pid="4" name="ICV">
    <vt:lpwstr>9058D2046C294A3FB4F7CE22FDF386F8_13</vt:lpwstr>
  </property>
  <property fmtid="{D5CDD505-2E9C-101B-9397-08002B2CF9AE}" pid="5" name="KSOTemplateDocerSaveRecord">
    <vt:lpwstr>eyJoZGlkIjoiMmE1YTg5N2Y5OWI2ZTZiNjM0NjIyM2IyMzg4YzQzYzgiLCJ1c2VySWQiOiI2NTI5MTI4NzYifQ==</vt:lpwstr>
  </property>
</Properties>
</file>